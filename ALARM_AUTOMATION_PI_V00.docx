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7B2FC" w14:textId="1A83DB75" w:rsidR="00815480" w:rsidRDefault="007A094C">
      <w:pPr>
        <w:jc w:val="center"/>
        <w:rPr>
          <w:lang w:val="en-US"/>
        </w:rPr>
      </w:pPr>
      <w:r>
        <w:rPr>
          <w:rFonts w:cs="Arial"/>
          <w:noProof/>
          <w:color w:val="FFFFFF"/>
          <w:sz w:val="40"/>
          <w:szCs w:val="32"/>
        </w:rPr>
        <w:drawing>
          <wp:anchor distT="0" distB="0" distL="114300" distR="114300" simplePos="0" relativeHeight="251656190" behindDoc="1" locked="0" layoutInCell="1" allowOverlap="1" wp14:anchorId="12F1DE75" wp14:editId="46F56066">
            <wp:simplePos x="0" y="0"/>
            <wp:positionH relativeFrom="column">
              <wp:posOffset>-811530</wp:posOffset>
            </wp:positionH>
            <wp:positionV relativeFrom="paragraph">
              <wp:posOffset>-1141095</wp:posOffset>
            </wp:positionV>
            <wp:extent cx="7553325" cy="8263795"/>
            <wp:effectExtent l="0" t="0" r="3175" b="4445"/>
            <wp:wrapNone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" b="22598"/>
                    <a:stretch/>
                  </pic:blipFill>
                  <pic:spPr bwMode="auto">
                    <a:xfrm>
                      <a:off x="0" y="0"/>
                      <a:ext cx="7553325" cy="826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B88">
        <w:rPr>
          <w:lang w:val="en-US"/>
        </w:rPr>
        <w:t>p</w:t>
      </w:r>
    </w:p>
    <w:p w14:paraId="58AA2E0F" w14:textId="1795C72B" w:rsidR="00815480" w:rsidRDefault="00815480">
      <w:pPr>
        <w:jc w:val="center"/>
        <w:rPr>
          <w:lang w:val="en-US"/>
        </w:rPr>
      </w:pPr>
    </w:p>
    <w:p w14:paraId="13B5DE5A" w14:textId="299E4936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431FE18F" w14:textId="55BB68C5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391D1400" w14:textId="5D8089F6" w:rsidR="00815480" w:rsidRDefault="00710027">
      <w:pPr>
        <w:pStyle w:val="Body"/>
        <w:spacing w:before="480" w:after="0"/>
        <w:ind w:right="284"/>
        <w:jc w:val="center"/>
        <w:rPr>
          <w:b/>
        </w:rPr>
      </w:pPr>
      <w:r>
        <w:rPr>
          <w:rFonts w:ascii="Helvetica" w:hAnsi="Helvetica" w:cs="Arial"/>
          <w:noProof/>
          <w:color w:val="FFFFFF"/>
          <w:sz w:val="40"/>
          <w:szCs w:val="32"/>
          <w:lang w:val="it-IT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665F4CB" wp14:editId="479F57BA">
                <wp:simplePos x="0" y="0"/>
                <wp:positionH relativeFrom="column">
                  <wp:posOffset>-932211</wp:posOffset>
                </wp:positionH>
                <wp:positionV relativeFrom="paragraph">
                  <wp:posOffset>262379</wp:posOffset>
                </wp:positionV>
                <wp:extent cx="7675988" cy="5581650"/>
                <wp:effectExtent l="0" t="0" r="0" b="6350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988" cy="558165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alpha val="0"/>
                              </a:schemeClr>
                            </a:gs>
                            <a:gs pos="100000">
                              <a:schemeClr val="tx1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F777F" id="Rettangolo 2" o:spid="_x0000_s1026" style="position:absolute;margin-left:-73.4pt;margin-top:20.65pt;width:604.4pt;height:439.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" fillcolor="black [3213]" stroked="f" strokeweight="1pt">
                <v:fill opacity="0" color2="black [3213]" focus="100%" type="gradient"/>
              </v:rect>
            </w:pict>
          </mc:Fallback>
        </mc:AlternateContent>
      </w:r>
    </w:p>
    <w:p w14:paraId="2B9510CE" w14:textId="1CD48BC7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10B26949" w14:textId="240343BC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277DBCB5" w14:textId="7CAF3B13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1DBD4585" w14:textId="099E3BC1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  <w:bookmarkStart w:id="0" w:name="_Hlk4170852"/>
    </w:p>
    <w:p w14:paraId="0120CA06" w14:textId="6BEF7C4D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61F2FF53" w14:textId="045A6047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423A075E" w14:textId="35328F63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47397BE3" w14:textId="702DEDFC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03528C09" w14:textId="4D0DFE0C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5A129597" w14:textId="77777777" w:rsidR="00E84260" w:rsidRDefault="00E84260" w:rsidP="00CD6443">
      <w:pPr>
        <w:spacing w:line="290" w:lineRule="auto"/>
        <w:ind w:left="-567" w:right="-601"/>
        <w:rPr>
          <w:rFonts w:cs="Arial"/>
          <w:color w:val="FFFFFF"/>
          <w:sz w:val="40"/>
          <w:szCs w:val="32"/>
        </w:rPr>
      </w:pPr>
    </w:p>
    <w:p w14:paraId="55D317F1" w14:textId="0B564411" w:rsidR="00E84260" w:rsidRDefault="00E84260" w:rsidP="00CD6443">
      <w:pPr>
        <w:spacing w:line="290" w:lineRule="auto"/>
        <w:ind w:left="-567" w:right="-601"/>
        <w:rPr>
          <w:rFonts w:cs="Arial"/>
          <w:color w:val="FFFFFF"/>
          <w:sz w:val="40"/>
          <w:szCs w:val="32"/>
        </w:rPr>
      </w:pPr>
    </w:p>
    <w:p w14:paraId="10D2DD36" w14:textId="7EBAEB39" w:rsidR="00CD6443" w:rsidRPr="00D16EA0" w:rsidRDefault="006D6F49" w:rsidP="00CD6443">
      <w:pPr>
        <w:spacing w:line="290" w:lineRule="auto"/>
        <w:ind w:left="-567" w:right="-601"/>
        <w:rPr>
          <w:rFonts w:cs="Arial"/>
          <w:color w:val="FFFFFF"/>
          <w:sz w:val="40"/>
          <w:szCs w:val="32"/>
        </w:rPr>
      </w:pPr>
      <w:r>
        <w:rPr>
          <w:rFonts w:cs="Arial"/>
          <w:color w:val="FFFFFF"/>
          <w:sz w:val="40"/>
          <w:szCs w:val="32"/>
        </w:rPr>
        <w:t>ALARM AUTOMATION</w:t>
      </w:r>
    </w:p>
    <w:tbl>
      <w:tblPr>
        <w:tblpPr w:leftFromText="141" w:rightFromText="141" w:vertAnchor="text" w:horzAnchor="page" w:tblpX="826" w:tblpY="1409"/>
        <w:tblW w:w="86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"/>
        <w:gridCol w:w="567"/>
        <w:gridCol w:w="1065"/>
        <w:gridCol w:w="2187"/>
        <w:gridCol w:w="1415"/>
        <w:gridCol w:w="1415"/>
        <w:gridCol w:w="1416"/>
      </w:tblGrid>
      <w:tr w:rsidR="00DA18BC" w:rsidRPr="003A7ACE" w14:paraId="7DA26BB8" w14:textId="77777777" w:rsidTr="00796DF4">
        <w:trPr>
          <w:trHeight w:val="312"/>
        </w:trPr>
        <w:tc>
          <w:tcPr>
            <w:tcW w:w="56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  <w:hideMark/>
          </w:tcPr>
          <w:bookmarkEnd w:id="0"/>
          <w:p w14:paraId="5F05B242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val="it-IT"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Ed</w:t>
            </w:r>
          </w:p>
        </w:tc>
        <w:tc>
          <w:tcPr>
            <w:tcW w:w="567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  <w:hideMark/>
          </w:tcPr>
          <w:p w14:paraId="78946BEF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val="it-IT"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Rev</w:t>
            </w:r>
          </w:p>
        </w:tc>
        <w:tc>
          <w:tcPr>
            <w:tcW w:w="1065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70FDA77B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Date</w:t>
            </w:r>
          </w:p>
        </w:tc>
        <w:tc>
          <w:tcPr>
            <w:tcW w:w="218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4E0F1D08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Description</w:t>
            </w:r>
          </w:p>
        </w:tc>
        <w:tc>
          <w:tcPr>
            <w:tcW w:w="1415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34D9A5C8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Prepared by</w:t>
            </w:r>
          </w:p>
        </w:tc>
        <w:tc>
          <w:tcPr>
            <w:tcW w:w="1415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1CB9B663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Reviewed by</w:t>
            </w:r>
          </w:p>
        </w:tc>
        <w:tc>
          <w:tcPr>
            <w:tcW w:w="1416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1B96A771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Approved by</w:t>
            </w:r>
          </w:p>
        </w:tc>
      </w:tr>
      <w:tr w:rsidR="00796DF4" w:rsidRPr="003A7ACE" w14:paraId="31805555" w14:textId="77777777" w:rsidTr="00796DF4">
        <w:trPr>
          <w:trHeight w:val="300"/>
        </w:trPr>
        <w:tc>
          <w:tcPr>
            <w:tcW w:w="567" w:type="dxa"/>
            <w:tcBorders>
              <w:top w:val="nil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5B0B7198" w14:textId="541DCBD9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 w:rsidRPr="00796DF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6111C8E1" w14:textId="3694B3DF" w:rsidR="00796DF4" w:rsidRPr="00405476" w:rsidRDefault="00CF7718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1</w:t>
            </w:r>
          </w:p>
        </w:tc>
        <w:tc>
          <w:tcPr>
            <w:tcW w:w="1065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25458D4" w14:textId="4C946D61" w:rsidR="00796DF4" w:rsidRPr="00796DF4" w:rsidRDefault="006D6F49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11</w:t>
            </w:r>
            <w:r w:rsidR="00796DF4" w:rsidRPr="00796DF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/0</w:t>
            </w: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1</w:t>
            </w:r>
            <w:r w:rsidR="00796DF4" w:rsidRPr="00796DF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/20</w:t>
            </w:r>
            <w:r w:rsidR="00D62918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2</w:t>
            </w: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3</w:t>
            </w:r>
          </w:p>
        </w:tc>
        <w:tc>
          <w:tcPr>
            <w:tcW w:w="2187" w:type="dxa"/>
            <w:tcBorders>
              <w:top w:val="nil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78E05E81" w14:textId="44D7E8E5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 w:rsidRPr="00796DF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First release</w:t>
            </w:r>
          </w:p>
        </w:tc>
        <w:tc>
          <w:tcPr>
            <w:tcW w:w="1415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5296827C" w14:textId="3102F2D6" w:rsidR="00796DF4" w:rsidRPr="00796DF4" w:rsidRDefault="006D6F49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J</w:t>
            </w:r>
            <w:r w:rsidR="00EB587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 xml:space="preserve">. </w:t>
            </w: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Carradore</w:t>
            </w:r>
          </w:p>
        </w:tc>
        <w:tc>
          <w:tcPr>
            <w:tcW w:w="1415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7318B71F" w14:textId="07A90C2C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16360591" w14:textId="2A408131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</w:tr>
      <w:tr w:rsidR="00796DF4" w:rsidRPr="003A7ACE" w14:paraId="7A80EBE3" w14:textId="77777777" w:rsidTr="00796DF4">
        <w:trPr>
          <w:trHeight w:val="288"/>
        </w:trPr>
        <w:tc>
          <w:tcPr>
            <w:tcW w:w="56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23566690" w14:textId="7C58A773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567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44A95D22" w14:textId="73E6E7D4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06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3066AB62" w14:textId="53B2229E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218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6DC993C2" w14:textId="712FD959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69366C6A" w14:textId="51923609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67EA10EC" w14:textId="489335A9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6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19981596" w14:textId="4A6966A2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</w:tr>
      <w:tr w:rsidR="00796DF4" w:rsidRPr="003A7ACE" w14:paraId="5FF8AC5A" w14:textId="77777777" w:rsidTr="00796DF4">
        <w:trPr>
          <w:trHeight w:val="288"/>
        </w:trPr>
        <w:tc>
          <w:tcPr>
            <w:tcW w:w="56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3EE65FD9" w14:textId="76D81DBB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567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26F7CF64" w14:textId="6FDC7096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06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BDBF4B7" w14:textId="5412CA01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218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1047CB9A" w14:textId="77E98150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2D5A927C" w14:textId="4648F4F0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6B27A17" w14:textId="2F9D72C6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1416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8026C12" w14:textId="5CA135E5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</w:tr>
      <w:tr w:rsidR="00D62011" w:rsidRPr="003A7ACE" w14:paraId="2C0D5FE7" w14:textId="77777777" w:rsidTr="00796DF4">
        <w:trPr>
          <w:trHeight w:val="288"/>
        </w:trPr>
        <w:tc>
          <w:tcPr>
            <w:tcW w:w="56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2710F8D6" w14:textId="2ED0839A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567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5126FEA3" w14:textId="5A815616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06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60038556" w14:textId="7D44FBEB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218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21F1115" w14:textId="796A477A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7CDF0820" w14:textId="3474A1A7" w:rsidR="00D62011" w:rsidRPr="00796DF4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1347A7FE" w14:textId="0C51AD5E" w:rsidR="00D62011" w:rsidRPr="00796DF4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6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3F048920" w14:textId="5BF976DC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</w:tr>
    </w:tbl>
    <w:p w14:paraId="047D0CFB" w14:textId="40209B46" w:rsidR="00CD6443" w:rsidRPr="009839AD" w:rsidRDefault="00DA18BC" w:rsidP="00CD6443">
      <w:pPr>
        <w:tabs>
          <w:tab w:val="left" w:pos="7660"/>
        </w:tabs>
        <w:spacing w:after="240" w:line="290" w:lineRule="auto"/>
        <w:ind w:left="-567" w:right="-601"/>
        <w:rPr>
          <w:rFonts w:cs="Arial"/>
          <w:caps/>
          <w:color w:val="529A64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016E17" wp14:editId="0DC8F04C">
                <wp:simplePos x="0" y="0"/>
                <wp:positionH relativeFrom="page">
                  <wp:posOffset>4090360</wp:posOffset>
                </wp:positionH>
                <wp:positionV relativeFrom="paragraph">
                  <wp:posOffset>256881</wp:posOffset>
                </wp:positionV>
                <wp:extent cx="3356517" cy="278781"/>
                <wp:effectExtent l="0" t="0" r="9525" b="1333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6517" cy="278781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734273A" w14:textId="63023856" w:rsidR="00405476" w:rsidRPr="00DA18BC" w:rsidRDefault="00405476" w:rsidP="00405476">
                            <w:pPr>
                              <w:shd w:val="clear" w:color="auto" w:fill="000000"/>
                              <w:rPr>
                                <w:color w:val="FFFFFF"/>
                                <w:sz w:val="11"/>
                                <w:szCs w:val="11"/>
                              </w:rPr>
                            </w:pP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CONFIDENTIAL AND PROP</w:t>
                            </w:r>
                            <w:r w:rsidR="0042177E"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R</w:t>
                            </w: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IETARY</w:t>
                            </w:r>
                          </w:p>
                          <w:p w14:paraId="76D18DF8" w14:textId="4EA39EA9" w:rsidR="00405476" w:rsidRPr="00DA18BC" w:rsidRDefault="00405476" w:rsidP="00405476">
                            <w:pPr>
                              <w:shd w:val="clear" w:color="auto" w:fill="000000"/>
                              <w:rPr>
                                <w:color w:val="FFFFFF"/>
                                <w:sz w:val="11"/>
                                <w:szCs w:val="11"/>
                              </w:rPr>
                            </w:pP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Any use of this material without specific</w:t>
                            </w:r>
                            <w:r w:rsidR="003D2838"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 xml:space="preserve"> permission</w:t>
                            </w: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 xml:space="preserve"> of </w:t>
                            </w:r>
                            <w:r w:rsidR="00D16EA0"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NHOA</w:t>
                            </w: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 xml:space="preserve"> S.A. is strictly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16E1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22.1pt;margin-top:20.25pt;width:264.3pt;height:21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" fillcolor="windowText">
                <v:textbox>
                  <w:txbxContent>
                    <w:p w14:paraId="0734273A" w14:textId="63023856" w:rsidR="00405476" w:rsidRPr="00DA18BC" w:rsidRDefault="00405476" w:rsidP="00405476">
                      <w:pPr>
                        <w:shd w:val="clear" w:color="auto" w:fill="000000"/>
                        <w:rPr>
                          <w:color w:val="FFFFFF"/>
                          <w:sz w:val="11"/>
                          <w:szCs w:val="11"/>
                        </w:rPr>
                      </w:pP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>CONFIDENTIAL AND PROP</w:t>
                      </w:r>
                      <w:r w:rsidR="0042177E" w:rsidRPr="00DA18BC">
                        <w:rPr>
                          <w:color w:val="FFFFFF"/>
                          <w:sz w:val="11"/>
                          <w:szCs w:val="11"/>
                        </w:rPr>
                        <w:t>R</w:t>
                      </w: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>IETARY</w:t>
                      </w:r>
                    </w:p>
                    <w:p w14:paraId="76D18DF8" w14:textId="4EA39EA9" w:rsidR="00405476" w:rsidRPr="00DA18BC" w:rsidRDefault="00405476" w:rsidP="00405476">
                      <w:pPr>
                        <w:shd w:val="clear" w:color="auto" w:fill="000000"/>
                        <w:rPr>
                          <w:color w:val="FFFFFF"/>
                          <w:sz w:val="11"/>
                          <w:szCs w:val="11"/>
                        </w:rPr>
                      </w:pP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>Any use of this material without specific</w:t>
                      </w:r>
                      <w:r w:rsidR="003D2838" w:rsidRPr="00DA18BC">
                        <w:rPr>
                          <w:color w:val="FFFFFF"/>
                          <w:sz w:val="11"/>
                          <w:szCs w:val="11"/>
                        </w:rPr>
                        <w:t xml:space="preserve"> permission</w:t>
                      </w: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 xml:space="preserve"> of </w:t>
                      </w:r>
                      <w:r w:rsidR="00D16EA0" w:rsidRPr="00DA18BC">
                        <w:rPr>
                          <w:color w:val="FFFFFF"/>
                          <w:sz w:val="11"/>
                          <w:szCs w:val="11"/>
                        </w:rPr>
                        <w:t>NHOA</w:t>
                      </w: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 xml:space="preserve"> S.A. is strictly prohibited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F1629" w:rsidRPr="00545B9D">
        <w:rPr>
          <w:noProof/>
          <w:color w:val="85DD71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4CB5ED1" wp14:editId="6CDCB613">
                <wp:simplePos x="0" y="0"/>
                <wp:positionH relativeFrom="page">
                  <wp:posOffset>14605</wp:posOffset>
                </wp:positionH>
                <wp:positionV relativeFrom="paragraph">
                  <wp:posOffset>7836535</wp:posOffset>
                </wp:positionV>
                <wp:extent cx="4753610" cy="276225"/>
                <wp:effectExtent l="0" t="0" r="8890" b="0"/>
                <wp:wrapNone/>
                <wp:docPr id="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3610" cy="276225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1195F9E" w14:textId="77777777" w:rsidR="00405476" w:rsidRPr="00405476" w:rsidRDefault="00405476" w:rsidP="00405476">
                            <w:pPr>
                              <w:shd w:val="clear" w:color="auto" w:fill="000000"/>
                              <w:rPr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405476">
                              <w:rPr>
                                <w:color w:val="FFFFFF"/>
                                <w:sz w:val="12"/>
                                <w:szCs w:val="12"/>
                              </w:rPr>
                              <w:t>CONFIDENTIAL AND PROPIETARY</w:t>
                            </w:r>
                          </w:p>
                          <w:p w14:paraId="75761B05" w14:textId="77777777" w:rsidR="00405476" w:rsidRPr="00405476" w:rsidRDefault="00405476" w:rsidP="00405476">
                            <w:pPr>
                              <w:shd w:val="clear" w:color="auto" w:fill="000000"/>
                              <w:rPr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405476">
                              <w:rPr>
                                <w:color w:val="FFFFFF"/>
                                <w:sz w:val="12"/>
                                <w:szCs w:val="12"/>
                              </w:rPr>
                              <w:t>Any use of this material without specific of ENGIE EPS S.A. is strictly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B5ED1" id="_x0000_s1027" type="#_x0000_t202" style="position:absolute;left:0;text-align:left;margin-left:1.15pt;margin-top:617.05pt;width:374.3pt;height:21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" fillcolor="windowText">
                <v:textbox style="mso-fit-shape-to-text:t">
                  <w:txbxContent>
                    <w:p w14:paraId="71195F9E" w14:textId="77777777" w:rsidR="00405476" w:rsidRPr="00405476" w:rsidRDefault="00405476" w:rsidP="00405476">
                      <w:pPr>
                        <w:shd w:val="clear" w:color="auto" w:fill="000000"/>
                        <w:rPr>
                          <w:color w:val="FFFFFF"/>
                          <w:sz w:val="12"/>
                          <w:szCs w:val="12"/>
                        </w:rPr>
                      </w:pPr>
                      <w:r w:rsidRPr="00405476">
                        <w:rPr>
                          <w:color w:val="FFFFFF"/>
                          <w:sz w:val="12"/>
                          <w:szCs w:val="12"/>
                        </w:rPr>
                        <w:t>CONFIDENTIAL AND PROPIETARY</w:t>
                      </w:r>
                    </w:p>
                    <w:p w14:paraId="75761B05" w14:textId="77777777" w:rsidR="00405476" w:rsidRPr="00405476" w:rsidRDefault="00405476" w:rsidP="00405476">
                      <w:pPr>
                        <w:shd w:val="clear" w:color="auto" w:fill="000000"/>
                        <w:rPr>
                          <w:color w:val="FFFFFF"/>
                          <w:sz w:val="12"/>
                          <w:szCs w:val="12"/>
                        </w:rPr>
                      </w:pPr>
                      <w:r w:rsidRPr="00405476">
                        <w:rPr>
                          <w:color w:val="FFFFFF"/>
                          <w:sz w:val="12"/>
                          <w:szCs w:val="12"/>
                        </w:rPr>
                        <w:t>Any use of this material without specific of ENGIE EPS S.A. is strictly prohibited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50FBB">
        <w:rPr>
          <w:rFonts w:cs="Arial"/>
          <w:caps/>
          <w:color w:val="85DD71"/>
          <w:sz w:val="32"/>
          <w:szCs w:val="32"/>
          <w:lang w:val="en-US"/>
        </w:rPr>
        <w:t>q1043</w:t>
      </w:r>
    </w:p>
    <w:p w14:paraId="62C33736" w14:textId="16A2C222" w:rsidR="00815480" w:rsidRPr="00E84260" w:rsidRDefault="00815480" w:rsidP="00E84260">
      <w:pPr>
        <w:pStyle w:val="Body"/>
        <w:spacing w:before="480" w:after="0"/>
        <w:ind w:right="284"/>
        <w:jc w:val="center"/>
        <w:rPr>
          <w:b/>
          <w:lang w:val="en-US"/>
        </w:rPr>
      </w:pPr>
    </w:p>
    <w:p w14:paraId="7629EE40" w14:textId="5464671C" w:rsidR="00815480" w:rsidRPr="00CD6443" w:rsidRDefault="00815480">
      <w:pPr>
        <w:pStyle w:val="Body"/>
        <w:spacing w:before="480" w:after="0"/>
        <w:ind w:right="284"/>
        <w:jc w:val="center"/>
        <w:rPr>
          <w:b/>
          <w:lang w:val="it-IT"/>
        </w:rPr>
      </w:pPr>
    </w:p>
    <w:p w14:paraId="1ED4D89A" w14:textId="77777777" w:rsidR="00D62011" w:rsidRPr="00D62011" w:rsidRDefault="00D62011">
      <w:pPr>
        <w:pStyle w:val="Body"/>
        <w:spacing w:before="480" w:after="0"/>
        <w:ind w:right="284"/>
        <w:jc w:val="center"/>
        <w:rPr>
          <w:b/>
          <w:lang w:val="it-IT"/>
        </w:rPr>
      </w:pPr>
    </w:p>
    <w:p w14:paraId="41A61312" w14:textId="1789DC4B" w:rsidR="00543CF3" w:rsidRPr="00957E2E" w:rsidRDefault="00A16985">
      <w:pPr>
        <w:pStyle w:val="Body"/>
        <w:spacing w:before="480" w:after="0"/>
        <w:ind w:right="284"/>
        <w:jc w:val="center"/>
        <w:rPr>
          <w:b/>
          <w:color w:val="85DD71"/>
          <w:lang w:val="en-US"/>
        </w:rPr>
      </w:pPr>
      <w:r w:rsidRPr="00957E2E">
        <w:rPr>
          <w:b/>
          <w:color w:val="85DD71"/>
          <w:lang w:val="it-IT"/>
        </w:rPr>
        <w:lastRenderedPageBreak/>
        <w:t>INDEX</w:t>
      </w:r>
      <w:r w:rsidR="00D837EF" w:rsidRPr="00957E2E">
        <w:rPr>
          <w:b/>
          <w:color w:val="85DD71"/>
          <w:lang w:val="it-IT"/>
        </w:rPr>
        <w:t xml:space="preserve"> </w:t>
      </w:r>
      <w:r w:rsidRPr="00957E2E">
        <w:rPr>
          <w:b/>
          <w:color w:val="85DD71"/>
          <w:lang w:val="it-IT"/>
        </w:rPr>
        <w:t>OF</w:t>
      </w:r>
      <w:r w:rsidR="00D837EF" w:rsidRPr="00957E2E">
        <w:rPr>
          <w:b/>
          <w:color w:val="85DD71"/>
          <w:lang w:val="it-IT"/>
        </w:rPr>
        <w:t xml:space="preserve"> </w:t>
      </w:r>
      <w:r w:rsidRPr="00957E2E">
        <w:rPr>
          <w:b/>
          <w:color w:val="85DD71"/>
          <w:lang w:val="it-IT"/>
        </w:rPr>
        <w:t>CONTE</w:t>
      </w:r>
      <w:r w:rsidR="000C11CE">
        <w:rPr>
          <w:b/>
          <w:color w:val="85DD71"/>
          <w:lang w:val="it-IT"/>
        </w:rPr>
        <w:t>NTS</w:t>
      </w:r>
    </w:p>
    <w:p w14:paraId="1B368344" w14:textId="77777777" w:rsidR="00B46130" w:rsidRPr="00957E2E" w:rsidRDefault="00A16985" w:rsidP="004E0EC7">
      <w:pPr>
        <w:pStyle w:val="Body"/>
        <w:tabs>
          <w:tab w:val="right" w:pos="9582"/>
        </w:tabs>
        <w:rPr>
          <w:color w:val="85DD71"/>
          <w:lang w:val="en-US"/>
        </w:rPr>
      </w:pPr>
      <w:r w:rsidRPr="00957E2E">
        <w:rPr>
          <w:b/>
          <w:color w:val="85DD71"/>
          <w:sz w:val="21"/>
          <w:lang w:val="en-US"/>
        </w:rPr>
        <w:t>SECTION</w:t>
      </w:r>
      <w:r w:rsidR="00543CF3" w:rsidRPr="00957E2E">
        <w:rPr>
          <w:b/>
          <w:color w:val="85DD71"/>
          <w:sz w:val="21"/>
          <w:lang w:val="en-US"/>
        </w:rPr>
        <w:tab/>
      </w:r>
      <w:r w:rsidRPr="00957E2E">
        <w:rPr>
          <w:b/>
          <w:color w:val="85DD71"/>
          <w:sz w:val="21"/>
          <w:lang w:val="en-US"/>
        </w:rPr>
        <w:t>PAGE</w:t>
      </w:r>
    </w:p>
    <w:p w14:paraId="66EA0BE7" w14:textId="554B9A5B" w:rsidR="00FC1B4B" w:rsidRDefault="009B41F0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>
        <w:rPr>
          <w:caps w:val="0"/>
        </w:rPr>
        <w:fldChar w:fldCharType="begin"/>
      </w:r>
      <w:r w:rsidRPr="00A16985">
        <w:rPr>
          <w:caps w:val="0"/>
        </w:rPr>
        <w:instrText xml:space="preserve"> TOC \t "Level 1;1;Level 2;2;Schedule Heading;3" </w:instrText>
      </w:r>
      <w:r>
        <w:rPr>
          <w:caps w:val="0"/>
        </w:rPr>
        <w:fldChar w:fldCharType="separate"/>
      </w:r>
      <w:r w:rsidR="00FC1B4B">
        <w:rPr>
          <w:noProof/>
        </w:rPr>
        <w:t>1.</w:t>
      </w:r>
      <w:r w:rsidR="00FC1B4B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 w:rsidR="00FC1B4B">
        <w:rPr>
          <w:noProof/>
        </w:rPr>
        <w:t>INtroduZIONE</w:t>
      </w:r>
      <w:r w:rsidR="00FC1B4B">
        <w:rPr>
          <w:noProof/>
        </w:rPr>
        <w:tab/>
      </w:r>
      <w:r w:rsidR="00FC1B4B">
        <w:rPr>
          <w:noProof/>
        </w:rPr>
        <w:fldChar w:fldCharType="begin"/>
      </w:r>
      <w:r w:rsidR="00FC1B4B">
        <w:rPr>
          <w:noProof/>
        </w:rPr>
        <w:instrText xml:space="preserve"> PAGEREF _Toc99445676 \h </w:instrText>
      </w:r>
      <w:r w:rsidR="00FC1B4B">
        <w:rPr>
          <w:noProof/>
        </w:rPr>
      </w:r>
      <w:r w:rsidR="00FC1B4B">
        <w:rPr>
          <w:noProof/>
        </w:rPr>
        <w:fldChar w:fldCharType="separate"/>
      </w:r>
      <w:r w:rsidR="00FC1B4B">
        <w:rPr>
          <w:noProof/>
        </w:rPr>
        <w:t>3</w:t>
      </w:r>
      <w:r w:rsidR="00FC1B4B">
        <w:rPr>
          <w:noProof/>
        </w:rPr>
        <w:fldChar w:fldCharType="end"/>
      </w:r>
    </w:p>
    <w:p w14:paraId="3BD77A47" w14:textId="64BA27A5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>
        <w:rPr>
          <w:noProof/>
        </w:rPr>
        <w:t>CONFIGURAZIONE DI 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_Toc99445677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47ADC12" w14:textId="4E734DCE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>
        <w:rPr>
          <w:noProof/>
        </w:rPr>
        <w:t>AGGIORNAMENTO FILE DI CONFIGURAZIONE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_Toc99445678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59760F" w14:textId="59239F1D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 w:rsidRPr="004C31EE">
        <w:rPr>
          <w:noProof/>
          <w:lang w:val="it-IT"/>
        </w:rPr>
        <w:t>4.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 w:rsidRPr="004C31EE">
        <w:rPr>
          <w:noProof/>
          <w:lang w:val="it-IT"/>
        </w:rPr>
        <w:t>CONFIGURAZIONE SERVIZIO RACCOLTA DATI BATTERIE</w:t>
      </w:r>
      <w:r w:rsidRPr="004C31EE">
        <w:rPr>
          <w:noProof/>
          <w:lang w:val="it-IT"/>
        </w:rPr>
        <w:tab/>
      </w:r>
      <w:r>
        <w:rPr>
          <w:noProof/>
        </w:rPr>
        <w:fldChar w:fldCharType="begin"/>
      </w:r>
      <w:r w:rsidRPr="004C31EE">
        <w:rPr>
          <w:noProof/>
          <w:lang w:val="it-IT"/>
        </w:rPr>
        <w:instrText xml:space="preserve"> PAGEREF _Toc99445679 \h </w:instrText>
      </w:r>
      <w:r>
        <w:rPr>
          <w:noProof/>
        </w:rPr>
      </w:r>
      <w:r>
        <w:rPr>
          <w:noProof/>
        </w:rPr>
        <w:fldChar w:fldCharType="separate"/>
      </w:r>
      <w:r w:rsidRPr="004C31EE">
        <w:rPr>
          <w:noProof/>
          <w:lang w:val="it-IT"/>
        </w:rPr>
        <w:t>8</w:t>
      </w:r>
      <w:r>
        <w:rPr>
          <w:noProof/>
        </w:rPr>
        <w:fldChar w:fldCharType="end"/>
      </w:r>
    </w:p>
    <w:p w14:paraId="6B12D6EB" w14:textId="6635323F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 w:rsidRPr="004C31EE">
        <w:rPr>
          <w:noProof/>
          <w:lang w:val="it-IT"/>
        </w:rPr>
        <w:t>5.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 w:rsidRPr="004C31EE">
        <w:rPr>
          <w:noProof/>
          <w:lang w:val="it-IT"/>
        </w:rPr>
        <w:t>COLLEGAMENTO SSH CON ORCHESTRATOR</w:t>
      </w:r>
      <w:r w:rsidRPr="004C31EE">
        <w:rPr>
          <w:noProof/>
          <w:lang w:val="it-IT"/>
        </w:rPr>
        <w:tab/>
      </w:r>
      <w:r>
        <w:rPr>
          <w:noProof/>
        </w:rPr>
        <w:fldChar w:fldCharType="begin"/>
      </w:r>
      <w:r w:rsidRPr="004C31EE">
        <w:rPr>
          <w:noProof/>
          <w:lang w:val="it-IT"/>
        </w:rPr>
        <w:instrText xml:space="preserve"> PAGEREF _Toc99445680 \h </w:instrText>
      </w:r>
      <w:r>
        <w:rPr>
          <w:noProof/>
        </w:rPr>
      </w:r>
      <w:r>
        <w:rPr>
          <w:noProof/>
        </w:rPr>
        <w:fldChar w:fldCharType="separate"/>
      </w:r>
      <w:r w:rsidRPr="004C31EE">
        <w:rPr>
          <w:noProof/>
          <w:lang w:val="it-IT"/>
        </w:rPr>
        <w:t>13</w:t>
      </w:r>
      <w:r>
        <w:rPr>
          <w:noProof/>
        </w:rPr>
        <w:fldChar w:fldCharType="end"/>
      </w:r>
    </w:p>
    <w:p w14:paraId="4CCBDB6C" w14:textId="78FCA0CB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 w:rsidRPr="004C31EE">
        <w:rPr>
          <w:noProof/>
          <w:lang w:val="it-IT"/>
        </w:rPr>
        <w:t>6.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 w:rsidRPr="004C31EE">
        <w:rPr>
          <w:noProof/>
          <w:lang w:val="it-IT"/>
        </w:rPr>
        <w:t>CONFIGURAZIONE SERVER NTP SU PC HMI</w:t>
      </w:r>
      <w:r w:rsidRPr="004C31EE">
        <w:rPr>
          <w:noProof/>
          <w:lang w:val="it-IT"/>
        </w:rPr>
        <w:tab/>
      </w:r>
      <w:r>
        <w:rPr>
          <w:noProof/>
        </w:rPr>
        <w:fldChar w:fldCharType="begin"/>
      </w:r>
      <w:r w:rsidRPr="004C31EE">
        <w:rPr>
          <w:noProof/>
          <w:lang w:val="it-IT"/>
        </w:rPr>
        <w:instrText xml:space="preserve"> PAGEREF _Toc99445681 \h </w:instrText>
      </w:r>
      <w:r>
        <w:rPr>
          <w:noProof/>
        </w:rPr>
      </w:r>
      <w:r>
        <w:rPr>
          <w:noProof/>
        </w:rPr>
        <w:fldChar w:fldCharType="separate"/>
      </w:r>
      <w:r w:rsidRPr="004C31EE">
        <w:rPr>
          <w:noProof/>
          <w:lang w:val="it-IT"/>
        </w:rPr>
        <w:t>14</w:t>
      </w:r>
      <w:r>
        <w:rPr>
          <w:noProof/>
        </w:rPr>
        <w:fldChar w:fldCharType="end"/>
      </w:r>
    </w:p>
    <w:p w14:paraId="43ADA75C" w14:textId="0B9DB3FD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>
        <w:rPr>
          <w:noProof/>
        </w:rPr>
        <w:t>Retenton policy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_Toc99445682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142F633" w14:textId="77FA4830" w:rsidR="006056BB" w:rsidRPr="008032BC" w:rsidRDefault="009B41F0" w:rsidP="008032BC">
      <w:r>
        <w:rPr>
          <w:caps/>
        </w:rPr>
        <w:fldChar w:fldCharType="end"/>
      </w:r>
    </w:p>
    <w:p w14:paraId="0836CE10" w14:textId="77777777" w:rsidR="006056BB" w:rsidRPr="008032BC" w:rsidRDefault="006056BB" w:rsidP="0089129B">
      <w:pPr>
        <w:pStyle w:val="Body1"/>
        <w:ind w:left="0"/>
      </w:pPr>
    </w:p>
    <w:p w14:paraId="4614B653" w14:textId="77777777" w:rsidR="008032BC" w:rsidRPr="008032BC" w:rsidRDefault="008032BC" w:rsidP="008032BC">
      <w:pPr>
        <w:pStyle w:val="Body1"/>
      </w:pPr>
    </w:p>
    <w:p w14:paraId="30EBEE80" w14:textId="398BDFC7" w:rsidR="008032BC" w:rsidRPr="000173E9" w:rsidRDefault="008032BC" w:rsidP="00027712">
      <w:pPr>
        <w:rPr>
          <w:lang w:val="en-US"/>
        </w:rPr>
        <w:sectPr w:rsidR="008032BC" w:rsidRPr="000173E9" w:rsidSect="00215644">
          <w:headerReference w:type="default" r:id="rId13"/>
          <w:footerReference w:type="even" r:id="rId14"/>
          <w:footerReference w:type="default" r:id="rId15"/>
          <w:headerReference w:type="first" r:id="rId16"/>
          <w:pgSz w:w="11906" w:h="16838" w:code="9"/>
          <w:pgMar w:top="1797" w:right="992" w:bottom="1418" w:left="1310" w:header="403" w:footer="403" w:gutter="0"/>
          <w:pgNumType w:fmt="lowerRoman"/>
          <w:cols w:space="708"/>
          <w:titlePg/>
          <w:docGrid w:linePitch="360"/>
        </w:sectPr>
      </w:pPr>
    </w:p>
    <w:p w14:paraId="45DF3079" w14:textId="56F4DB96" w:rsidR="00DB2E72" w:rsidRPr="00DB2E72" w:rsidRDefault="00773298" w:rsidP="00DB2E72">
      <w:pPr>
        <w:pStyle w:val="Level1"/>
      </w:pPr>
      <w:bookmarkStart w:id="1" w:name="_Hlk76028979"/>
      <w:bookmarkStart w:id="2" w:name="_Ref234667485"/>
      <w:bookmarkStart w:id="3" w:name="_Ref242780965"/>
      <w:r>
        <w:lastRenderedPageBreak/>
        <w:t>Introduzione</w:t>
      </w:r>
    </w:p>
    <w:bookmarkEnd w:id="1"/>
    <w:p w14:paraId="1E536402" w14:textId="77777777" w:rsidR="00DB2E72" w:rsidRPr="00DB2E72" w:rsidRDefault="00DB2E72" w:rsidP="00DB2E72">
      <w:pPr>
        <w:pStyle w:val="Body1"/>
        <w:rPr>
          <w:lang w:val="it-IT"/>
        </w:rPr>
      </w:pPr>
      <w:r w:rsidRPr="00DB2E72">
        <w:rPr>
          <w:lang w:val="it-IT"/>
        </w:rPr>
        <w:t>Questo documento contiene le istruzioni necessarie per:</w:t>
      </w:r>
    </w:p>
    <w:p w14:paraId="0030503C" w14:textId="427AC4BF" w:rsidR="00DB2E72" w:rsidRPr="00DB2E72" w:rsidRDefault="00DE6322" w:rsidP="00B50730">
      <w:pPr>
        <w:pStyle w:val="Body1"/>
        <w:numPr>
          <w:ilvl w:val="0"/>
          <w:numId w:val="28"/>
        </w:numPr>
        <w:rPr>
          <w:lang w:val="it-IT"/>
        </w:rPr>
      </w:pPr>
      <w:r>
        <w:rPr>
          <w:lang w:val="it-IT"/>
        </w:rPr>
        <w:t>Automatizzare la generazione degli allarmi di una Power Island</w:t>
      </w:r>
      <w:r w:rsidR="00A5044F">
        <w:rPr>
          <w:lang w:val="it-IT"/>
        </w:rPr>
        <w:t xml:space="preserve"> comp</w:t>
      </w:r>
      <w:r w:rsidR="00CE0902">
        <w:rPr>
          <w:lang w:val="it-IT"/>
        </w:rPr>
        <w:t xml:space="preserve">osta da </w:t>
      </w:r>
      <w:r w:rsidR="000D09D8">
        <w:rPr>
          <w:lang w:val="it-IT"/>
        </w:rPr>
        <w:t xml:space="preserve">n </w:t>
      </w:r>
      <w:r w:rsidR="00CE0902">
        <w:rPr>
          <w:lang w:val="it-IT"/>
        </w:rPr>
        <w:t xml:space="preserve">EH05HD + </w:t>
      </w:r>
      <w:r w:rsidR="000D09D8">
        <w:rPr>
          <w:lang w:val="it-IT"/>
        </w:rPr>
        <w:t xml:space="preserve">n </w:t>
      </w:r>
      <w:r w:rsidR="00CE0902">
        <w:rPr>
          <w:lang w:val="it-IT"/>
        </w:rPr>
        <w:t>PH2HD</w:t>
      </w:r>
    </w:p>
    <w:p w14:paraId="098A6429" w14:textId="4EA9BAA7" w:rsidR="00DB2E72" w:rsidRPr="00DB2E72" w:rsidRDefault="000D09D8" w:rsidP="00B50730">
      <w:pPr>
        <w:pStyle w:val="Body1"/>
        <w:numPr>
          <w:ilvl w:val="0"/>
          <w:numId w:val="28"/>
        </w:numPr>
        <w:rPr>
          <w:lang w:val="it-IT"/>
        </w:rPr>
      </w:pPr>
      <w:r>
        <w:rPr>
          <w:lang w:val="it-IT"/>
        </w:rPr>
        <w:t xml:space="preserve">Automatizzare la generazione degli allarmi di una Power Island composta da </w:t>
      </w:r>
      <w:r w:rsidR="00893A0D">
        <w:rPr>
          <w:lang w:val="it-IT"/>
        </w:rPr>
        <w:t>Hybrid House (dismissed)</w:t>
      </w:r>
    </w:p>
    <w:p w14:paraId="40F6F441" w14:textId="3DEA67C6" w:rsidR="00DB2E72" w:rsidRPr="00DB2E72" w:rsidRDefault="00773298" w:rsidP="00DB2E72">
      <w:pPr>
        <w:pStyle w:val="Level1"/>
      </w:pPr>
      <w:r>
        <w:t>Configurazione di base</w:t>
      </w:r>
    </w:p>
    <w:p w14:paraId="5D0549C3" w14:textId="77777777" w:rsidR="00DB2E72" w:rsidRPr="00DB2E72" w:rsidRDefault="00DB2E72" w:rsidP="00DB2E72">
      <w:pPr>
        <w:pStyle w:val="Body1"/>
        <w:rPr>
          <w:lang w:val="it-IT"/>
        </w:rPr>
      </w:pPr>
      <w:r w:rsidRPr="00DB2E72">
        <w:rPr>
          <w:lang w:val="it-IT"/>
        </w:rPr>
        <w:t>Eseguire i seguenti step:</w:t>
      </w:r>
    </w:p>
    <w:p w14:paraId="2EEBAA1D" w14:textId="626E8B7F" w:rsidR="00DB2E72" w:rsidRDefault="00E7477B" w:rsidP="00B50730">
      <w:pPr>
        <w:pStyle w:val="Body1"/>
        <w:numPr>
          <w:ilvl w:val="0"/>
          <w:numId w:val="27"/>
        </w:numPr>
        <w:rPr>
          <w:lang w:val="en-US"/>
        </w:rPr>
      </w:pPr>
      <w:r w:rsidRPr="00F01F8F">
        <w:rPr>
          <w:lang w:val="en-US"/>
        </w:rPr>
        <w:t xml:space="preserve">Installare l’ultima </w:t>
      </w:r>
      <w:r w:rsidR="003100AE" w:rsidRPr="00F01F8F">
        <w:rPr>
          <w:lang w:val="en-US"/>
        </w:rPr>
        <w:t>stable release</w:t>
      </w:r>
      <w:r w:rsidRPr="00F01F8F">
        <w:rPr>
          <w:lang w:val="en-US"/>
        </w:rPr>
        <w:t xml:space="preserve"> di python</w:t>
      </w:r>
      <w:r w:rsidR="00F01F8F" w:rsidRPr="00F01F8F">
        <w:rPr>
          <w:lang w:val="en-US"/>
        </w:rPr>
        <w:t xml:space="preserve"> per windows</w:t>
      </w:r>
      <w:r w:rsidR="00F01F8F">
        <w:rPr>
          <w:lang w:val="en-US"/>
        </w:rPr>
        <w:t xml:space="preserve"> </w:t>
      </w:r>
      <w:r w:rsidR="00F01F8F" w:rsidRPr="00F01F8F">
        <w:rPr>
          <w:lang w:val="en-US"/>
        </w:rPr>
        <w:t>(64 bit)</w:t>
      </w:r>
      <w:r w:rsidR="00F01F8F">
        <w:rPr>
          <w:lang w:val="en-US"/>
        </w:rPr>
        <w:t xml:space="preserve"> al link </w:t>
      </w:r>
      <w:hyperlink r:id="rId17" w:history="1">
        <w:r w:rsidR="00D16DDE" w:rsidRPr="008F692B">
          <w:rPr>
            <w:rStyle w:val="Hyperlink"/>
            <w:lang w:val="en-US"/>
          </w:rPr>
          <w:t>https://www.python.org/downloads/windows/</w:t>
        </w:r>
      </w:hyperlink>
    </w:p>
    <w:p w14:paraId="45EA7641" w14:textId="31C37B74" w:rsidR="00613EE7" w:rsidRPr="00B14A09" w:rsidRDefault="00613EE7" w:rsidP="00613EE7">
      <w:pPr>
        <w:pStyle w:val="Body1"/>
        <w:ind w:left="1344"/>
        <w:rPr>
          <w:b/>
          <w:bCs/>
          <w:lang w:val="it-IT"/>
        </w:rPr>
      </w:pPr>
      <w:r w:rsidRPr="00B14A09">
        <w:rPr>
          <w:b/>
          <w:bCs/>
          <w:lang w:val="it-IT"/>
        </w:rPr>
        <w:t xml:space="preserve">NB: </w:t>
      </w:r>
      <w:r w:rsidR="0079573D" w:rsidRPr="00B14A09">
        <w:rPr>
          <w:b/>
          <w:bCs/>
          <w:lang w:val="it-IT"/>
        </w:rPr>
        <w:t xml:space="preserve">appena lanciato l’eseguibile di </w:t>
      </w:r>
      <w:r w:rsidR="00B14A09" w:rsidRPr="00B14A09">
        <w:rPr>
          <w:b/>
          <w:bCs/>
          <w:lang w:val="it-IT"/>
        </w:rPr>
        <w:t>Python flaggare “add python.exe to PATH”</w:t>
      </w:r>
    </w:p>
    <w:p w14:paraId="5D517BC9" w14:textId="5182025E" w:rsidR="00D16DDE" w:rsidRDefault="009406C8" w:rsidP="00B50730">
      <w:pPr>
        <w:pStyle w:val="Body1"/>
        <w:numPr>
          <w:ilvl w:val="0"/>
          <w:numId w:val="27"/>
        </w:numPr>
        <w:rPr>
          <w:lang w:val="it-IT"/>
        </w:rPr>
      </w:pPr>
      <w:r>
        <w:rPr>
          <w:lang w:val="it-IT"/>
        </w:rPr>
        <w:t xml:space="preserve">Aprire il command prompt (riga di comando) e </w:t>
      </w:r>
      <w:r w:rsidR="00F3254F">
        <w:rPr>
          <w:lang w:val="it-IT"/>
        </w:rPr>
        <w:t xml:space="preserve">lanciare </w:t>
      </w:r>
      <w:r w:rsidR="0029690A">
        <w:rPr>
          <w:lang w:val="it-IT"/>
        </w:rPr>
        <w:t xml:space="preserve"> </w:t>
      </w:r>
      <w:r w:rsidR="00517063">
        <w:rPr>
          <w:lang w:val="it-IT"/>
        </w:rPr>
        <w:t>“</w:t>
      </w:r>
      <w:r w:rsidR="0029690A">
        <w:rPr>
          <w:lang w:val="it-IT"/>
        </w:rPr>
        <w:t>pip install openpyxl</w:t>
      </w:r>
      <w:r w:rsidR="00517063">
        <w:rPr>
          <w:lang w:val="it-IT"/>
        </w:rPr>
        <w:t>”</w:t>
      </w:r>
    </w:p>
    <w:p w14:paraId="03A1ACFD" w14:textId="4B3E316F" w:rsidR="00897A01" w:rsidRDefault="00D66ED8" w:rsidP="00B50730">
      <w:pPr>
        <w:pStyle w:val="Body1"/>
        <w:numPr>
          <w:ilvl w:val="0"/>
          <w:numId w:val="27"/>
        </w:numPr>
        <w:rPr>
          <w:lang w:val="it-IT"/>
        </w:rPr>
      </w:pPr>
      <w:r>
        <w:rPr>
          <w:lang w:val="it-IT"/>
        </w:rPr>
        <w:t xml:space="preserve">Creare una cartella vuota </w:t>
      </w:r>
      <w:r w:rsidR="00946F1E">
        <w:rPr>
          <w:lang w:val="it-IT"/>
        </w:rPr>
        <w:t>sul Desktop e rinominarla a piacere</w:t>
      </w:r>
      <w:r w:rsidR="00FA5CDF">
        <w:rPr>
          <w:lang w:val="it-IT"/>
        </w:rPr>
        <w:t>.</w:t>
      </w:r>
    </w:p>
    <w:p w14:paraId="2BFB53A8" w14:textId="0C716F6A" w:rsidR="00FA5CDF" w:rsidRDefault="00FA5CDF" w:rsidP="00B50730">
      <w:pPr>
        <w:pStyle w:val="Body1"/>
        <w:numPr>
          <w:ilvl w:val="0"/>
          <w:numId w:val="27"/>
        </w:numPr>
        <w:rPr>
          <w:lang w:val="it-IT"/>
        </w:rPr>
      </w:pPr>
      <w:r>
        <w:rPr>
          <w:lang w:val="it-IT"/>
        </w:rPr>
        <w:t>Fare cd nella cartella appena creata</w:t>
      </w:r>
      <w:r w:rsidR="007A37B9">
        <w:rPr>
          <w:lang w:val="it-IT"/>
        </w:rPr>
        <w:t xml:space="preserve"> cosi</w:t>
      </w:r>
      <w:r w:rsidR="00B31186">
        <w:rPr>
          <w:lang w:val="it-IT"/>
        </w:rPr>
        <w:t xml:space="preserve"> facendo:</w:t>
      </w:r>
    </w:p>
    <w:p w14:paraId="76CBE888" w14:textId="77777777" w:rsidR="00B31186" w:rsidRDefault="00B31186" w:rsidP="00B31186">
      <w:pPr>
        <w:pStyle w:val="Body1"/>
        <w:ind w:left="1344"/>
        <w:rPr>
          <w:lang w:val="it-IT"/>
        </w:rPr>
      </w:pPr>
    </w:p>
    <w:p w14:paraId="04EE91DD" w14:textId="77777777" w:rsidR="00B31186" w:rsidRDefault="007A37B9" w:rsidP="00B31186">
      <w:pPr>
        <w:pStyle w:val="Body1"/>
        <w:keepNext/>
        <w:ind w:left="-540"/>
        <w:jc w:val="center"/>
      </w:pPr>
      <w:r>
        <w:rPr>
          <w:noProof/>
          <w:lang w:val="it-IT"/>
        </w:rPr>
        <w:drawing>
          <wp:inline distT="0" distB="0" distL="0" distR="0" wp14:anchorId="6582FBD1" wp14:editId="3673FC28">
            <wp:extent cx="6689767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567" cy="322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464F" w14:textId="4E2B4FE4" w:rsidR="007A37B9" w:rsidRDefault="00B31186" w:rsidP="00B31186">
      <w:pPr>
        <w:pStyle w:val="Caption"/>
      </w:pPr>
      <w:r>
        <w:t>Scrivere "cd" nel prompt dei comandi di Windows</w:t>
      </w:r>
    </w:p>
    <w:p w14:paraId="38BF5BAE" w14:textId="77777777" w:rsidR="00946F1E" w:rsidRDefault="00946F1E" w:rsidP="00946F1E">
      <w:pPr>
        <w:pStyle w:val="Body1"/>
        <w:ind w:left="1344"/>
        <w:rPr>
          <w:lang w:val="it-IT"/>
        </w:rPr>
      </w:pPr>
    </w:p>
    <w:p w14:paraId="60296DA1" w14:textId="348946E5" w:rsidR="009406C8" w:rsidRDefault="009406C8" w:rsidP="009406C8">
      <w:pPr>
        <w:pStyle w:val="Body1"/>
        <w:ind w:left="1344"/>
        <w:rPr>
          <w:lang w:val="it-IT"/>
        </w:rPr>
      </w:pPr>
    </w:p>
    <w:p w14:paraId="11718122" w14:textId="4A73A2D5" w:rsidR="00B31186" w:rsidRDefault="00B31186" w:rsidP="009406C8">
      <w:pPr>
        <w:pStyle w:val="Body1"/>
        <w:ind w:left="1344"/>
        <w:rPr>
          <w:lang w:val="it-IT"/>
        </w:rPr>
      </w:pPr>
    </w:p>
    <w:p w14:paraId="2766AB6A" w14:textId="77777777" w:rsidR="00B31186" w:rsidRDefault="00B31186" w:rsidP="00B31186">
      <w:pPr>
        <w:pStyle w:val="Body1"/>
        <w:keepNext/>
        <w:ind w:left="-540"/>
      </w:pPr>
      <w:r>
        <w:rPr>
          <w:noProof/>
          <w:lang w:val="it-IT"/>
        </w:rPr>
        <w:lastRenderedPageBreak/>
        <w:drawing>
          <wp:inline distT="0" distB="0" distL="0" distR="0" wp14:anchorId="2E8E08C2" wp14:editId="6E75D998">
            <wp:extent cx="6689634" cy="3219387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823" cy="322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A908" w14:textId="58F9DA36" w:rsidR="00B31186" w:rsidRDefault="00B31186" w:rsidP="00B31186">
      <w:pPr>
        <w:pStyle w:val="Caption"/>
        <w:jc w:val="both"/>
        <w:rPr>
          <w:noProof/>
        </w:rPr>
      </w:pPr>
      <w:r>
        <w:t>Trascinare la cartella nel prompt e rilasciarla, comparirà il suo percorso a fianco di "cd"</w:t>
      </w:r>
      <w:r>
        <w:rPr>
          <w:noProof/>
        </w:rPr>
        <w:t xml:space="preserve">  dopodichè premere invio</w:t>
      </w:r>
    </w:p>
    <w:p w14:paraId="04353D9C" w14:textId="77777777" w:rsidR="00A766AA" w:rsidRPr="00A766AA" w:rsidRDefault="00A766AA" w:rsidP="00A766AA">
      <w:pPr>
        <w:rPr>
          <w:lang w:val="it-IT" w:eastAsia="it-IT"/>
        </w:rPr>
      </w:pPr>
    </w:p>
    <w:p w14:paraId="6D06C8E1" w14:textId="1C0CB9C4" w:rsidR="00874E59" w:rsidRDefault="00A766AA" w:rsidP="009406C8">
      <w:pPr>
        <w:pStyle w:val="Body1"/>
        <w:numPr>
          <w:ilvl w:val="0"/>
          <w:numId w:val="27"/>
        </w:numPr>
        <w:rPr>
          <w:lang w:val="it-IT"/>
        </w:rPr>
      </w:pPr>
      <w:r>
        <w:rPr>
          <w:lang w:val="it-IT"/>
        </w:rPr>
        <w:t>Lanciare nel prompt dei comandi</w:t>
      </w:r>
      <w:r w:rsidR="00D50353">
        <w:rPr>
          <w:lang w:val="it-IT"/>
        </w:rPr>
        <w:t xml:space="preserve"> (è necessaria una connessione a internet)</w:t>
      </w:r>
      <w:r w:rsidR="00874E59">
        <w:rPr>
          <w:lang w:val="it-IT"/>
        </w:rPr>
        <w:t>:</w:t>
      </w:r>
    </w:p>
    <w:p w14:paraId="5A19FA5E" w14:textId="54F58A96" w:rsidR="006517C6" w:rsidRPr="00874E59" w:rsidRDefault="00DE6388" w:rsidP="00874E59">
      <w:pPr>
        <w:pStyle w:val="Body1"/>
        <w:ind w:left="1344"/>
        <w:rPr>
          <w:lang w:val="en-US"/>
        </w:rPr>
      </w:pPr>
      <w:r w:rsidRPr="00874E59">
        <w:rPr>
          <w:lang w:val="en-US"/>
        </w:rPr>
        <w:t>“</w:t>
      </w:r>
      <w:r w:rsidR="00874E59" w:rsidRPr="00874E59">
        <w:rPr>
          <w:lang w:val="en-US"/>
        </w:rPr>
        <w:t>git clone https://github.com/accordingtojim/Alarm_automation_PI</w:t>
      </w:r>
      <w:r w:rsidR="002C19CC">
        <w:rPr>
          <w:lang w:val="en-US"/>
        </w:rPr>
        <w:t>”</w:t>
      </w:r>
    </w:p>
    <w:p w14:paraId="005E501F" w14:textId="5ADE4BFE" w:rsidR="00215753" w:rsidRDefault="00DB2E72" w:rsidP="00215753">
      <w:pPr>
        <w:pStyle w:val="Body1"/>
        <w:jc w:val="center"/>
        <w:rPr>
          <w:lang w:val="it-IT"/>
        </w:rPr>
      </w:pPr>
      <w:r w:rsidRPr="00DB2E72">
        <w:rPr>
          <w:lang w:val="it-IT"/>
        </w:rPr>
        <w:br/>
      </w:r>
    </w:p>
    <w:p w14:paraId="26B305B4" w14:textId="5EC7AEC2" w:rsidR="00DB2E72" w:rsidRDefault="00DB2E72" w:rsidP="00D4308E">
      <w:pPr>
        <w:pStyle w:val="Body1"/>
        <w:jc w:val="center"/>
        <w:rPr>
          <w:lang w:val="it-IT"/>
        </w:rPr>
      </w:pPr>
    </w:p>
    <w:p w14:paraId="0E0A42DC" w14:textId="77777777" w:rsidR="00DB2E72" w:rsidRPr="00DB2E72" w:rsidRDefault="00DB2E72" w:rsidP="00DB2E72">
      <w:pPr>
        <w:pStyle w:val="Body1"/>
        <w:rPr>
          <w:lang w:val="it-IT"/>
        </w:rPr>
      </w:pPr>
    </w:p>
    <w:p w14:paraId="3AB3A027" w14:textId="77777777" w:rsidR="00DB2E72" w:rsidRPr="00DB2E72" w:rsidRDefault="00DB2E72" w:rsidP="00DB2E72">
      <w:pPr>
        <w:pStyle w:val="Body1"/>
        <w:rPr>
          <w:b/>
          <w:lang w:val="it-IT"/>
        </w:rPr>
      </w:pPr>
      <w:r w:rsidRPr="00DB2E72">
        <w:rPr>
          <w:lang w:val="it-IT"/>
        </w:rPr>
        <w:br w:type="page"/>
      </w:r>
    </w:p>
    <w:p w14:paraId="56B2D6CB" w14:textId="47E55930" w:rsidR="00215753" w:rsidRPr="00A64E4A" w:rsidRDefault="00215753" w:rsidP="00A64E4A">
      <w:pPr>
        <w:pStyle w:val="Level1"/>
      </w:pPr>
      <w:r>
        <w:lastRenderedPageBreak/>
        <w:t>C</w:t>
      </w:r>
      <w:r w:rsidR="00773298">
        <w:t>ome</w:t>
      </w:r>
      <w:r>
        <w:t xml:space="preserve"> </w:t>
      </w:r>
      <w:r w:rsidR="00C94607">
        <w:t>Editare file data_input.xlsx</w:t>
      </w:r>
    </w:p>
    <w:p w14:paraId="2AE8DE83" w14:textId="0E4CD833" w:rsidR="00215753" w:rsidRDefault="00872F78" w:rsidP="00215753">
      <w:pPr>
        <w:pStyle w:val="Body1"/>
        <w:rPr>
          <w:lang w:val="it-IT"/>
        </w:rPr>
      </w:pPr>
      <w:r>
        <w:rPr>
          <w:lang w:val="it-IT"/>
        </w:rPr>
        <w:t xml:space="preserve">Nella cartella sul desktop appena creata </w:t>
      </w:r>
      <w:r w:rsidR="00373ADC">
        <w:rPr>
          <w:lang w:val="it-IT"/>
        </w:rPr>
        <w:t>si trova un</w:t>
      </w:r>
      <w:r w:rsidR="001D4A50">
        <w:rPr>
          <w:lang w:val="it-IT"/>
        </w:rPr>
        <w:t>a</w:t>
      </w:r>
      <w:r w:rsidR="00373ADC">
        <w:rPr>
          <w:lang w:val="it-IT"/>
        </w:rPr>
        <w:t xml:space="preserve"> sottocartella “Alarm_automation_PI” nel quale </w:t>
      </w:r>
      <w:r w:rsidR="001D4A50">
        <w:rPr>
          <w:lang w:val="it-IT"/>
        </w:rPr>
        <w:t>è presente un file excel nominato “data_input”</w:t>
      </w:r>
      <w:r w:rsidR="00DD6593">
        <w:rPr>
          <w:lang w:val="it-IT"/>
        </w:rPr>
        <w:t>. E’ l’unico file che va modificato</w:t>
      </w:r>
      <w:r w:rsidR="005C21A2">
        <w:rPr>
          <w:lang w:val="it-IT"/>
        </w:rPr>
        <w:t>.</w:t>
      </w:r>
    </w:p>
    <w:p w14:paraId="350EDB05" w14:textId="371FF645" w:rsidR="005C21A2" w:rsidRDefault="003903FA" w:rsidP="00215753">
      <w:pPr>
        <w:pStyle w:val="Body1"/>
        <w:rPr>
          <w:lang w:val="it-IT"/>
        </w:rPr>
      </w:pPr>
      <w:r>
        <w:rPr>
          <w:lang w:val="it-IT"/>
        </w:rPr>
        <w:t>In particolare:</w:t>
      </w:r>
    </w:p>
    <w:p w14:paraId="60379426" w14:textId="39CAE013" w:rsidR="003903FA" w:rsidRDefault="003903FA" w:rsidP="003903FA">
      <w:pPr>
        <w:pStyle w:val="Body1"/>
        <w:numPr>
          <w:ilvl w:val="0"/>
          <w:numId w:val="35"/>
        </w:numPr>
        <w:rPr>
          <w:lang w:val="it-IT"/>
        </w:rPr>
      </w:pPr>
      <w:r>
        <w:rPr>
          <w:lang w:val="it-IT"/>
        </w:rPr>
        <w:t xml:space="preserve">Casella </w:t>
      </w:r>
      <w:r w:rsidR="00795F00">
        <w:rPr>
          <w:lang w:val="it-IT"/>
        </w:rPr>
        <w:t>“L2” indica il numero totali di power island nell’impianto (anche di tipi diversi</w:t>
      </w:r>
      <w:r w:rsidR="003510CE">
        <w:rPr>
          <w:lang w:val="it-IT"/>
        </w:rPr>
        <w:t>)</w:t>
      </w:r>
    </w:p>
    <w:p w14:paraId="37030674" w14:textId="3C17C2E8" w:rsidR="003510CE" w:rsidRDefault="003510CE" w:rsidP="003903FA">
      <w:pPr>
        <w:pStyle w:val="Body1"/>
        <w:numPr>
          <w:ilvl w:val="0"/>
          <w:numId w:val="35"/>
        </w:numPr>
        <w:rPr>
          <w:lang w:val="it-IT"/>
        </w:rPr>
      </w:pPr>
      <w:r>
        <w:rPr>
          <w:lang w:val="it-IT"/>
        </w:rPr>
        <w:t xml:space="preserve">Si possono specificare </w:t>
      </w:r>
      <w:r w:rsidR="003F32A3">
        <w:rPr>
          <w:lang w:val="it-IT"/>
        </w:rPr>
        <w:t xml:space="preserve">fino a 4 tipi diversi </w:t>
      </w:r>
      <w:r w:rsidR="00012438">
        <w:rPr>
          <w:lang w:val="it-IT"/>
        </w:rPr>
        <w:t>di Power Island (</w:t>
      </w:r>
      <w:r w:rsidR="00EA27E5">
        <w:rPr>
          <w:lang w:val="it-IT"/>
        </w:rPr>
        <w:t>per esempio EH05HD con più o meno rack o HVAC rispetto alle altre)</w:t>
      </w:r>
    </w:p>
    <w:p w14:paraId="769D10A0" w14:textId="21E31815" w:rsidR="00C6220E" w:rsidRDefault="00C6220E" w:rsidP="003903FA">
      <w:pPr>
        <w:pStyle w:val="Body1"/>
        <w:numPr>
          <w:ilvl w:val="0"/>
          <w:numId w:val="35"/>
        </w:numPr>
        <w:rPr>
          <w:lang w:val="it-IT"/>
        </w:rPr>
      </w:pPr>
      <w:r>
        <w:rPr>
          <w:lang w:val="it-IT"/>
        </w:rPr>
        <w:t>Esempi:</w:t>
      </w:r>
    </w:p>
    <w:p w14:paraId="201F9F6B" w14:textId="5E51FCCA" w:rsidR="00C6220E" w:rsidRDefault="00196200" w:rsidP="00E63B89">
      <w:pPr>
        <w:pStyle w:val="Body1"/>
        <w:numPr>
          <w:ilvl w:val="0"/>
          <w:numId w:val="36"/>
        </w:numPr>
        <w:rPr>
          <w:lang w:val="it-IT"/>
        </w:rPr>
      </w:pPr>
      <w:r>
        <w:rPr>
          <w:lang w:val="it-IT"/>
        </w:rPr>
        <w:t>Ho 5 PI tutte uguali composte da</w:t>
      </w:r>
      <w:r w:rsidR="001E7C9B">
        <w:rPr>
          <w:lang w:val="it-IT"/>
        </w:rPr>
        <w:t xml:space="preserve">: </w:t>
      </w:r>
      <w:r>
        <w:rPr>
          <w:lang w:val="it-IT"/>
        </w:rPr>
        <w:t xml:space="preserve"> 1 PH2HD</w:t>
      </w:r>
      <w:r w:rsidR="001E7C9B">
        <w:rPr>
          <w:lang w:val="it-IT"/>
        </w:rPr>
        <w:t>, 2 EH05</w:t>
      </w:r>
      <w:r w:rsidR="0000779E">
        <w:rPr>
          <w:lang w:val="it-IT"/>
        </w:rPr>
        <w:t xml:space="preserve"> (2BB</w:t>
      </w:r>
      <w:r w:rsidR="00E67672">
        <w:rPr>
          <w:lang w:val="it-IT"/>
        </w:rPr>
        <w:t xml:space="preserve"> – 10BR – 10HVAC)</w:t>
      </w:r>
    </w:p>
    <w:p w14:paraId="5E99B08E" w14:textId="025B5B4E" w:rsidR="00E60014" w:rsidRPr="00215753" w:rsidRDefault="00934524" w:rsidP="00934524">
      <w:pPr>
        <w:pStyle w:val="Body1"/>
        <w:ind w:left="0"/>
        <w:rPr>
          <w:lang w:val="it-IT"/>
        </w:rPr>
      </w:pPr>
      <w:r>
        <w:rPr>
          <w:noProof/>
        </w:rPr>
        <w:drawing>
          <wp:inline distT="0" distB="0" distL="0" distR="0" wp14:anchorId="05CA6BFF" wp14:editId="6D788823">
            <wp:extent cx="6098540" cy="1932305"/>
            <wp:effectExtent l="0" t="0" r="0" b="0"/>
            <wp:docPr id="46" name="Picture 4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B0FC" w14:textId="274BA6C9" w:rsidR="00DB2E72" w:rsidRPr="00DB2E72" w:rsidRDefault="00DB2E72" w:rsidP="00B305BC">
      <w:pPr>
        <w:pStyle w:val="Body1"/>
        <w:jc w:val="center"/>
        <w:rPr>
          <w:lang w:val="it-IT"/>
        </w:rPr>
      </w:pPr>
    </w:p>
    <w:p w14:paraId="15042B17" w14:textId="77777777" w:rsidR="00934524" w:rsidRDefault="00934524" w:rsidP="00DB2E72">
      <w:pPr>
        <w:pStyle w:val="Body1"/>
        <w:rPr>
          <w:lang w:val="it-IT"/>
        </w:rPr>
      </w:pPr>
    </w:p>
    <w:p w14:paraId="02194830" w14:textId="48B12BB2" w:rsidR="00934524" w:rsidRDefault="002D2D35" w:rsidP="00E63B89">
      <w:pPr>
        <w:pStyle w:val="Body1"/>
        <w:numPr>
          <w:ilvl w:val="0"/>
          <w:numId w:val="36"/>
        </w:numPr>
        <w:rPr>
          <w:lang w:val="it-IT"/>
        </w:rPr>
      </w:pPr>
      <w:r>
        <w:rPr>
          <w:lang w:val="it-IT"/>
        </w:rPr>
        <w:t xml:space="preserve">Ho </w:t>
      </w:r>
      <w:r w:rsidR="00361BE0">
        <w:rPr>
          <w:lang w:val="it-IT"/>
        </w:rPr>
        <w:t xml:space="preserve">5 PI in totale di cui </w:t>
      </w:r>
      <w:r w:rsidR="0000779E">
        <w:rPr>
          <w:lang w:val="it-IT"/>
        </w:rPr>
        <w:t xml:space="preserve">delle prime 3 ho </w:t>
      </w:r>
      <w:r w:rsidR="00E67672">
        <w:rPr>
          <w:lang w:val="it-IT"/>
        </w:rPr>
        <w:t>g</w:t>
      </w:r>
      <w:r w:rsidR="0000779E">
        <w:rPr>
          <w:lang w:val="it-IT"/>
        </w:rPr>
        <w:t>ià gli allarmi</w:t>
      </w:r>
      <w:r w:rsidR="00E67672">
        <w:rPr>
          <w:lang w:val="it-IT"/>
        </w:rPr>
        <w:t xml:space="preserve">, </w:t>
      </w:r>
      <w:r w:rsidR="006914F4">
        <w:rPr>
          <w:lang w:val="it-IT"/>
        </w:rPr>
        <w:t>le altre 2 sono dello</w:t>
      </w:r>
      <w:r w:rsidR="00C94607">
        <w:rPr>
          <w:lang w:val="it-IT"/>
        </w:rPr>
        <w:t xml:space="preserve"> </w:t>
      </w:r>
      <w:r w:rsidR="006914F4">
        <w:rPr>
          <w:lang w:val="it-IT"/>
        </w:rPr>
        <w:t>stesso tipo</w:t>
      </w:r>
      <w:r w:rsidR="00AF41BF">
        <w:rPr>
          <w:lang w:val="it-IT"/>
        </w:rPr>
        <w:t xml:space="preserve"> 1 PH2HD, 2 EH05</w:t>
      </w:r>
      <w:r w:rsidR="006914F4">
        <w:rPr>
          <w:lang w:val="it-IT"/>
        </w:rPr>
        <w:t xml:space="preserve"> </w:t>
      </w:r>
      <w:r w:rsidR="00C94607">
        <w:rPr>
          <w:lang w:val="it-IT"/>
        </w:rPr>
        <w:t>(2BB – 10BR – 10HVAC)</w:t>
      </w:r>
    </w:p>
    <w:p w14:paraId="4C96FE4B" w14:textId="02ED9082" w:rsidR="00521986" w:rsidRDefault="00E63B89" w:rsidP="00C827D7">
      <w:pPr>
        <w:pStyle w:val="Body1"/>
        <w:ind w:left="90"/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3718EC42" wp14:editId="4EAB0F01">
            <wp:extent cx="6098540" cy="3621405"/>
            <wp:effectExtent l="0" t="0" r="0" b="0"/>
            <wp:docPr id="47" name="Picture 4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8315" w14:textId="77777777" w:rsidR="0027648F" w:rsidRDefault="00521986" w:rsidP="00521986">
      <w:pPr>
        <w:pStyle w:val="Body1"/>
        <w:numPr>
          <w:ilvl w:val="0"/>
          <w:numId w:val="36"/>
        </w:numPr>
        <w:rPr>
          <w:lang w:val="it-IT"/>
        </w:rPr>
      </w:pPr>
      <w:r>
        <w:rPr>
          <w:lang w:val="it-IT"/>
        </w:rPr>
        <w:t xml:space="preserve">Ho </w:t>
      </w:r>
      <w:r w:rsidR="00E47BD5">
        <w:rPr>
          <w:lang w:val="it-IT"/>
        </w:rPr>
        <w:t>4 PI di cui le prime 2 di un tipo</w:t>
      </w:r>
      <w:r w:rsidR="004D532C">
        <w:rPr>
          <w:lang w:val="it-IT"/>
        </w:rPr>
        <w:t xml:space="preserve"> </w:t>
      </w:r>
      <w:r w:rsidR="00E47BD5">
        <w:rPr>
          <w:lang w:val="it-IT"/>
        </w:rPr>
        <w:t xml:space="preserve"> e le al</w:t>
      </w:r>
      <w:r w:rsidR="004D532C">
        <w:rPr>
          <w:lang w:val="it-IT"/>
        </w:rPr>
        <w:t>tre 2 di un altro tipo</w:t>
      </w:r>
      <w:r w:rsidR="0027648F">
        <w:rPr>
          <w:lang w:val="it-IT"/>
        </w:rPr>
        <w:t xml:space="preserve">. </w:t>
      </w:r>
    </w:p>
    <w:p w14:paraId="6C128464" w14:textId="3B49A60E" w:rsidR="00DB2E72" w:rsidRDefault="0027648F" w:rsidP="0027648F">
      <w:pPr>
        <w:pStyle w:val="Body1"/>
        <w:ind w:left="1968"/>
        <w:rPr>
          <w:lang w:val="it-IT"/>
        </w:rPr>
      </w:pPr>
      <w:r>
        <w:rPr>
          <w:lang w:val="it-IT"/>
        </w:rPr>
        <w:t>Tipo 1 = 1 PH2HD, 2 EH05 (2BB – 10BR – 10HVAC)</w:t>
      </w:r>
    </w:p>
    <w:p w14:paraId="1374305E" w14:textId="1FC96681" w:rsidR="0027648F" w:rsidRDefault="0027648F" w:rsidP="0027648F">
      <w:pPr>
        <w:pStyle w:val="Body1"/>
        <w:ind w:left="1968"/>
        <w:rPr>
          <w:lang w:val="it-IT"/>
        </w:rPr>
      </w:pPr>
      <w:r>
        <w:rPr>
          <w:lang w:val="it-IT"/>
        </w:rPr>
        <w:t xml:space="preserve">Tipo 2 = 2 PH2HD, </w:t>
      </w:r>
      <w:r w:rsidR="002D4679">
        <w:rPr>
          <w:lang w:val="it-IT"/>
        </w:rPr>
        <w:t>3</w:t>
      </w:r>
      <w:r>
        <w:rPr>
          <w:lang w:val="it-IT"/>
        </w:rPr>
        <w:t xml:space="preserve"> EH05 (2BB – </w:t>
      </w:r>
      <w:r w:rsidR="002D4679">
        <w:rPr>
          <w:lang w:val="it-IT"/>
        </w:rPr>
        <w:t>8</w:t>
      </w:r>
      <w:r>
        <w:rPr>
          <w:lang w:val="it-IT"/>
        </w:rPr>
        <w:t xml:space="preserve">BR – </w:t>
      </w:r>
      <w:r w:rsidR="002D4679">
        <w:rPr>
          <w:lang w:val="it-IT"/>
        </w:rPr>
        <w:t>8</w:t>
      </w:r>
      <w:r>
        <w:rPr>
          <w:lang w:val="it-IT"/>
        </w:rPr>
        <w:t>HVAC)</w:t>
      </w:r>
    </w:p>
    <w:p w14:paraId="0C6E1E96" w14:textId="26D906F3" w:rsidR="00A64E4A" w:rsidRDefault="00A64E4A" w:rsidP="00A64E4A">
      <w:pPr>
        <w:pStyle w:val="Body1"/>
        <w:ind w:left="90"/>
        <w:rPr>
          <w:lang w:val="it-IT"/>
        </w:rPr>
      </w:pPr>
      <w:r>
        <w:rPr>
          <w:noProof/>
        </w:rPr>
        <w:drawing>
          <wp:inline distT="0" distB="0" distL="0" distR="0" wp14:anchorId="3648DA37" wp14:editId="470D694D">
            <wp:extent cx="6098540" cy="3603625"/>
            <wp:effectExtent l="0" t="0" r="0" b="0"/>
            <wp:docPr id="48" name="Picture 4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able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4E99" w14:textId="6ECD7EC5" w:rsidR="00872427" w:rsidRDefault="00872427" w:rsidP="00A64E4A">
      <w:pPr>
        <w:pStyle w:val="Body1"/>
        <w:ind w:left="90"/>
        <w:rPr>
          <w:b/>
          <w:bCs/>
          <w:lang w:val="it-IT"/>
        </w:rPr>
      </w:pPr>
      <w:r w:rsidRPr="0043566E">
        <w:rPr>
          <w:b/>
          <w:bCs/>
          <w:lang w:val="it-IT"/>
        </w:rPr>
        <w:t xml:space="preserve">NB Finito di editare il file data_input </w:t>
      </w:r>
      <w:r w:rsidR="0043566E" w:rsidRPr="0043566E">
        <w:rPr>
          <w:b/>
          <w:bCs/>
          <w:lang w:val="it-IT"/>
        </w:rPr>
        <w:t>salvarlo e chiuderlo</w:t>
      </w:r>
    </w:p>
    <w:p w14:paraId="562ACCAB" w14:textId="77777777" w:rsidR="0043566E" w:rsidRPr="0043566E" w:rsidRDefault="0043566E" w:rsidP="00A64E4A">
      <w:pPr>
        <w:pStyle w:val="Body1"/>
        <w:ind w:left="90"/>
        <w:rPr>
          <w:b/>
          <w:bCs/>
          <w:lang w:val="it-IT"/>
        </w:rPr>
      </w:pPr>
    </w:p>
    <w:p w14:paraId="4D137A9E" w14:textId="25C2F74F" w:rsidR="00DB2E72" w:rsidRDefault="00C827D7" w:rsidP="00500E6C">
      <w:pPr>
        <w:pStyle w:val="Level1"/>
      </w:pPr>
      <w:bookmarkStart w:id="4" w:name="_Hlk78207680"/>
      <w:r>
        <w:t>Co</w:t>
      </w:r>
      <w:r w:rsidR="00DA60CE">
        <w:t>me lanciare lo script</w:t>
      </w:r>
    </w:p>
    <w:p w14:paraId="43966B3D" w14:textId="00650995" w:rsidR="00DA60CE" w:rsidRDefault="00D01FB6" w:rsidP="006545EE">
      <w:pPr>
        <w:pStyle w:val="Body1"/>
        <w:numPr>
          <w:ilvl w:val="0"/>
          <w:numId w:val="37"/>
        </w:numPr>
        <w:rPr>
          <w:lang w:val="it-IT"/>
        </w:rPr>
      </w:pPr>
      <w:r>
        <w:rPr>
          <w:lang w:val="it-IT"/>
        </w:rPr>
        <w:t xml:space="preserve">Aprire il prompt dei comandi e rieseguire </w:t>
      </w:r>
      <w:r w:rsidR="008C327D">
        <w:rPr>
          <w:lang w:val="it-IT"/>
        </w:rPr>
        <w:t>solo il</w:t>
      </w:r>
      <w:r>
        <w:rPr>
          <w:lang w:val="it-IT"/>
        </w:rPr>
        <w:t xml:space="preserve"> 4° bullet</w:t>
      </w:r>
      <w:r w:rsidR="008C327D">
        <w:rPr>
          <w:lang w:val="it-IT"/>
        </w:rPr>
        <w:t xml:space="preserve"> del</w:t>
      </w:r>
      <w:r w:rsidR="006545EE">
        <w:rPr>
          <w:lang w:val="it-IT"/>
        </w:rPr>
        <w:t xml:space="preserve"> capitolo configurazione di base.</w:t>
      </w:r>
      <w:r w:rsidR="00A44E70">
        <w:rPr>
          <w:lang w:val="it-IT"/>
        </w:rPr>
        <w:t xml:space="preserve"> (Trovare </w:t>
      </w:r>
      <w:r w:rsidR="00CB23E3">
        <w:rPr>
          <w:lang w:val="it-IT"/>
        </w:rPr>
        <w:t>quindi nel prompt il percorso della cartella, in questa guida, creata sul desktop)</w:t>
      </w:r>
      <w:r w:rsidR="00A44E70">
        <w:rPr>
          <w:lang w:val="it-IT"/>
        </w:rPr>
        <w:t xml:space="preserve">  </w:t>
      </w:r>
    </w:p>
    <w:p w14:paraId="3F2D5C6A" w14:textId="1A87F606" w:rsidR="00884F25" w:rsidRDefault="00884F25" w:rsidP="006545EE">
      <w:pPr>
        <w:pStyle w:val="Body1"/>
        <w:numPr>
          <w:ilvl w:val="0"/>
          <w:numId w:val="37"/>
        </w:numPr>
        <w:rPr>
          <w:lang w:val="it-IT"/>
        </w:rPr>
      </w:pPr>
      <w:r>
        <w:rPr>
          <w:lang w:val="it-IT"/>
        </w:rPr>
        <w:t xml:space="preserve">Fare cd nella cartella “Alarm_automation_PI”, lanciando nel prompt “cd </w:t>
      </w:r>
      <w:r w:rsidR="00E121F5">
        <w:rPr>
          <w:lang w:val="it-IT"/>
        </w:rPr>
        <w:t>Alarm_automation_PI”</w:t>
      </w:r>
    </w:p>
    <w:p w14:paraId="6CF5F3FB" w14:textId="1F5D2CAB" w:rsidR="00B43467" w:rsidRDefault="00B43467" w:rsidP="006545EE">
      <w:pPr>
        <w:pStyle w:val="Body1"/>
        <w:numPr>
          <w:ilvl w:val="0"/>
          <w:numId w:val="37"/>
        </w:numPr>
        <w:rPr>
          <w:lang w:val="it-IT"/>
        </w:rPr>
      </w:pPr>
      <w:r>
        <w:rPr>
          <w:lang w:val="it-IT"/>
        </w:rPr>
        <w:t>Lanciare nel prompt “python main.py</w:t>
      </w:r>
      <w:r w:rsidR="0027128A">
        <w:rPr>
          <w:lang w:val="it-IT"/>
        </w:rPr>
        <w:t>”</w:t>
      </w:r>
    </w:p>
    <w:p w14:paraId="54874D29" w14:textId="678AEB56" w:rsidR="0027128A" w:rsidRDefault="0027128A" w:rsidP="006545EE">
      <w:pPr>
        <w:pStyle w:val="Body1"/>
        <w:numPr>
          <w:ilvl w:val="0"/>
          <w:numId w:val="37"/>
        </w:numPr>
        <w:rPr>
          <w:lang w:val="it-IT"/>
        </w:rPr>
      </w:pPr>
      <w:r>
        <w:rPr>
          <w:lang w:val="it-IT"/>
        </w:rPr>
        <w:t>Attendere  che compaia nel prompt “program ended”</w:t>
      </w:r>
    </w:p>
    <w:bookmarkEnd w:id="4"/>
    <w:p w14:paraId="553AAA2E" w14:textId="5D7F4B8B" w:rsidR="00DB2E72" w:rsidRPr="00DB2E72" w:rsidRDefault="00DB2E72" w:rsidP="00FA3D11">
      <w:pPr>
        <w:pStyle w:val="Body1"/>
        <w:ind w:left="0"/>
        <w:rPr>
          <w:b/>
          <w:lang w:val="it-IT"/>
        </w:rPr>
      </w:pPr>
    </w:p>
    <w:p w14:paraId="469F929C" w14:textId="4A07716C" w:rsidR="00DB2E72" w:rsidRDefault="00071D2A" w:rsidP="001E56B7">
      <w:pPr>
        <w:pStyle w:val="Level1"/>
      </w:pPr>
      <w:r>
        <w:t>Cosa ottengo in output</w:t>
      </w:r>
    </w:p>
    <w:p w14:paraId="1A971C85" w14:textId="4C629A5E" w:rsidR="00071D2A" w:rsidRDefault="00071D2A" w:rsidP="00071D2A">
      <w:pPr>
        <w:pStyle w:val="Body1"/>
        <w:rPr>
          <w:lang w:val="it-IT"/>
        </w:rPr>
      </w:pPr>
      <w:r>
        <w:rPr>
          <w:lang w:val="it-IT"/>
        </w:rPr>
        <w:t xml:space="preserve">Nella sottocartella “Alarm_automation_PI” sara comparso un nuovo file excel </w:t>
      </w:r>
      <w:r w:rsidR="005B128E">
        <w:rPr>
          <w:lang w:val="it-IT"/>
        </w:rPr>
        <w:t xml:space="preserve">nominato “new_list_alarms” al cui interno </w:t>
      </w:r>
      <w:r w:rsidR="004E0DA0">
        <w:rPr>
          <w:lang w:val="it-IT"/>
        </w:rPr>
        <w:t>sono presenti tutti gli allarmi in un'unica scheda nominata “DiscreteAlarm</w:t>
      </w:r>
      <w:r w:rsidR="00C13F9F">
        <w:rPr>
          <w:lang w:val="it-IT"/>
        </w:rPr>
        <w:t>s”.</w:t>
      </w:r>
    </w:p>
    <w:p w14:paraId="7DC8D313" w14:textId="178D2772" w:rsidR="00C13F9F" w:rsidRDefault="00C13F9F" w:rsidP="00071D2A">
      <w:pPr>
        <w:pStyle w:val="Body1"/>
        <w:rPr>
          <w:lang w:val="it-IT"/>
        </w:rPr>
      </w:pPr>
      <w:r>
        <w:rPr>
          <w:lang w:val="it-IT"/>
        </w:rPr>
        <w:t>Gli allarmi della</w:t>
      </w:r>
      <w:r w:rsidR="00167504">
        <w:rPr>
          <w:lang w:val="it-IT"/>
        </w:rPr>
        <w:t xml:space="preserve"> PI1 </w:t>
      </w:r>
      <w:r w:rsidR="00355066">
        <w:rPr>
          <w:lang w:val="it-IT"/>
        </w:rPr>
        <w:t>avranno la numerazione che parte</w:t>
      </w:r>
      <w:r w:rsidR="00167504">
        <w:rPr>
          <w:lang w:val="it-IT"/>
        </w:rPr>
        <w:t xml:space="preserve"> da 10000, quella della PI2 da 200</w:t>
      </w:r>
      <w:r w:rsidR="00355066">
        <w:rPr>
          <w:lang w:val="it-IT"/>
        </w:rPr>
        <w:t xml:space="preserve">00 e così via.. </w:t>
      </w:r>
    </w:p>
    <w:p w14:paraId="1D2EFA7C" w14:textId="3C7152BC" w:rsidR="00355066" w:rsidRPr="00773298" w:rsidRDefault="00355066" w:rsidP="00071D2A">
      <w:pPr>
        <w:pStyle w:val="Body1"/>
        <w:rPr>
          <w:b/>
          <w:bCs/>
          <w:lang w:val="it-IT"/>
        </w:rPr>
      </w:pPr>
      <w:r w:rsidRPr="00773298">
        <w:rPr>
          <w:b/>
          <w:bCs/>
          <w:lang w:val="it-IT"/>
        </w:rPr>
        <w:t xml:space="preserve">Per gli esempi 1) e </w:t>
      </w:r>
      <w:r w:rsidR="008C1148" w:rsidRPr="00773298">
        <w:rPr>
          <w:b/>
          <w:bCs/>
          <w:lang w:val="it-IT"/>
        </w:rPr>
        <w:t>3</w:t>
      </w:r>
      <w:r w:rsidRPr="00773298">
        <w:rPr>
          <w:b/>
          <w:bCs/>
          <w:lang w:val="it-IT"/>
        </w:rPr>
        <w:t xml:space="preserve">) gli allarmi sono già pronti </w:t>
      </w:r>
      <w:r w:rsidR="008C1148" w:rsidRPr="00773298">
        <w:rPr>
          <w:b/>
          <w:bCs/>
          <w:lang w:val="it-IT"/>
        </w:rPr>
        <w:t xml:space="preserve">per essere importati su TIA portal, nell’esempio 2) invece, </w:t>
      </w:r>
      <w:r w:rsidR="00C33588" w:rsidRPr="00773298">
        <w:rPr>
          <w:b/>
          <w:bCs/>
          <w:lang w:val="it-IT"/>
        </w:rPr>
        <w:t>bisognerà aprire l’excel “new_list_alarms” e andare a cancellare</w:t>
      </w:r>
      <w:r w:rsidR="00773298" w:rsidRPr="00773298">
        <w:rPr>
          <w:b/>
          <w:bCs/>
          <w:lang w:val="it-IT"/>
        </w:rPr>
        <w:t xml:space="preserve"> gli allarmi con numerazione 1**** , 2**** , 3****</w:t>
      </w:r>
      <w:r w:rsidR="00773298">
        <w:rPr>
          <w:b/>
          <w:bCs/>
          <w:lang w:val="it-IT"/>
        </w:rPr>
        <w:t>.</w:t>
      </w:r>
    </w:p>
    <w:bookmarkEnd w:id="2"/>
    <w:bookmarkEnd w:id="3"/>
    <w:p w14:paraId="7D3F669A" w14:textId="77777777" w:rsidR="00DB2E72" w:rsidRPr="004C31EE" w:rsidRDefault="00DB2E72" w:rsidP="00DB2E72">
      <w:pPr>
        <w:pStyle w:val="Body1"/>
        <w:rPr>
          <w:lang w:val="en-US"/>
        </w:rPr>
      </w:pPr>
    </w:p>
    <w:sectPr w:rsidR="00DB2E72" w:rsidRPr="004C31EE" w:rsidSect="0059355D">
      <w:footerReference w:type="default" r:id="rId22"/>
      <w:footerReference w:type="first" r:id="rId23"/>
      <w:footnotePr>
        <w:pos w:val="beneathText"/>
      </w:footnotePr>
      <w:pgSz w:w="11906" w:h="16838" w:code="9"/>
      <w:pgMar w:top="1797" w:right="992" w:bottom="1418" w:left="1310" w:header="403" w:footer="40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2574C" w14:textId="77777777" w:rsidR="00323EDA" w:rsidRDefault="00323EDA">
      <w:r>
        <w:separator/>
      </w:r>
    </w:p>
    <w:p w14:paraId="2BDBBB3A" w14:textId="77777777" w:rsidR="00323EDA" w:rsidRDefault="00323EDA"/>
    <w:p w14:paraId="27AA77E3" w14:textId="77777777" w:rsidR="00323EDA" w:rsidRDefault="00323EDA"/>
    <w:p w14:paraId="51C614CF" w14:textId="77777777" w:rsidR="00323EDA" w:rsidRDefault="00323EDA"/>
    <w:p w14:paraId="37191EC5" w14:textId="77777777" w:rsidR="00323EDA" w:rsidRDefault="00323EDA"/>
    <w:p w14:paraId="59BE2FAD" w14:textId="77777777" w:rsidR="00323EDA" w:rsidRDefault="00323EDA"/>
    <w:p w14:paraId="7037DDF4" w14:textId="77777777" w:rsidR="00323EDA" w:rsidRDefault="00323EDA"/>
  </w:endnote>
  <w:endnote w:type="continuationSeparator" w:id="0">
    <w:p w14:paraId="1562FBE8" w14:textId="77777777" w:rsidR="00323EDA" w:rsidRDefault="00323EDA">
      <w:r>
        <w:continuationSeparator/>
      </w:r>
    </w:p>
    <w:p w14:paraId="1166B778" w14:textId="77777777" w:rsidR="00323EDA" w:rsidRDefault="00323EDA"/>
    <w:p w14:paraId="2C99354F" w14:textId="77777777" w:rsidR="00323EDA" w:rsidRDefault="00323EDA"/>
    <w:p w14:paraId="0C9EF2D1" w14:textId="77777777" w:rsidR="00323EDA" w:rsidRDefault="00323EDA"/>
    <w:p w14:paraId="48D5EA9B" w14:textId="77777777" w:rsidR="00323EDA" w:rsidRDefault="00323EDA"/>
    <w:p w14:paraId="51961C5E" w14:textId="77777777" w:rsidR="00323EDA" w:rsidRDefault="00323EDA"/>
    <w:p w14:paraId="06CB16BF" w14:textId="77777777" w:rsidR="00323EDA" w:rsidRDefault="00323E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ax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A19C9" w14:textId="77777777" w:rsidR="00543CF3" w:rsidRDefault="00543CF3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</w:t>
    </w:r>
    <w:r>
      <w:fldChar w:fldCharType="end"/>
    </w:r>
  </w:p>
  <w:p w14:paraId="42FBF369" w14:textId="77777777" w:rsidR="00543CF3" w:rsidRDefault="00543C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6C952" w14:textId="7B09700E" w:rsidR="00543CF3" w:rsidRDefault="00E3345D" w:rsidP="00E827AB">
    <w:pPr>
      <w:tabs>
        <w:tab w:val="left" w:pos="2249"/>
      </w:tabs>
    </w:pPr>
    <w:r w:rsidRPr="00CC326F"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41CD0C8" wp14:editId="16AD74F6">
              <wp:simplePos x="0" y="0"/>
              <wp:positionH relativeFrom="column">
                <wp:posOffset>5418667</wp:posOffset>
              </wp:positionH>
              <wp:positionV relativeFrom="paragraph">
                <wp:posOffset>-372534</wp:posOffset>
              </wp:positionV>
              <wp:extent cx="822325" cy="752475"/>
              <wp:effectExtent l="0" t="0" r="0" b="0"/>
              <wp:wrapNone/>
              <wp:docPr id="19" name="Casella di test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325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6199465" w14:textId="77777777" w:rsidR="00E3345D" w:rsidRPr="000521FB" w:rsidRDefault="00E3345D" w:rsidP="00E3345D">
                          <w:pPr>
                            <w:jc w:val="center"/>
                            <w:rPr>
                              <w:b/>
                              <w:bCs/>
                              <w:color w:val="73BA67"/>
                              <w:sz w:val="15"/>
                              <w:szCs w:val="15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 w:themeColor="text1"/>
                              <w:sz w:val="15"/>
                              <w:szCs w:val="15"/>
                            </w:rPr>
                            <w:drawing>
                              <wp:inline distT="0" distB="0" distL="0" distR="0" wp14:anchorId="3E5E9DFD" wp14:editId="4EDFCEB2">
                                <wp:extent cx="330200" cy="317500"/>
                                <wp:effectExtent l="0" t="0" r="0" b="0"/>
                                <wp:docPr id="52" name="Immagine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magine 2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30200" cy="317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FB1F03">
                            <w:rPr>
                              <w:b/>
                              <w:bCs/>
                              <w:color w:val="000000" w:themeColor="text1"/>
                              <w:sz w:val="15"/>
                              <w:szCs w:val="15"/>
                            </w:rPr>
                            <w:t>nhoa.energy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1CD0C8" id="_x0000_t202" coordsize="21600,21600" o:spt="202" path="m,l,21600r21600,l21600,xe">
              <v:stroke joinstyle="miter"/>
              <v:path gradientshapeok="t" o:connecttype="rect"/>
            </v:shapetype>
            <v:shape id="Casella di testo 19" o:spid="_x0000_s1028" type="#_x0000_t202" style="position:absolute;margin-left:426.65pt;margin-top:-29.35pt;width:64.75pt;height:5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" filled="f" stroked="f" strokeweight=".5pt">
              <v:textbox>
                <w:txbxContent>
                  <w:p w14:paraId="26199465" w14:textId="77777777" w:rsidR="00E3345D" w:rsidRPr="000521FB" w:rsidRDefault="00E3345D" w:rsidP="00E3345D">
                    <w:pPr>
                      <w:jc w:val="center"/>
                      <w:rPr>
                        <w:b/>
                        <w:bCs/>
                        <w:color w:val="73BA67"/>
                        <w:sz w:val="15"/>
                        <w:szCs w:val="15"/>
                      </w:rPr>
                    </w:pPr>
                    <w:r>
                      <w:rPr>
                        <w:b/>
                        <w:bCs/>
                        <w:noProof/>
                        <w:color w:val="000000" w:themeColor="text1"/>
                        <w:sz w:val="15"/>
                        <w:szCs w:val="15"/>
                      </w:rPr>
                      <w:drawing>
                        <wp:inline distT="0" distB="0" distL="0" distR="0" wp14:anchorId="3E5E9DFD" wp14:editId="4EDFCEB2">
                          <wp:extent cx="330200" cy="317500"/>
                          <wp:effectExtent l="0" t="0" r="0" b="0"/>
                          <wp:docPr id="52" name="Immagine 2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Immagine 2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30200" cy="317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FB1F03">
                      <w:rPr>
                        <w:b/>
                        <w:bCs/>
                        <w:color w:val="000000" w:themeColor="text1"/>
                        <w:sz w:val="15"/>
                        <w:szCs w:val="15"/>
                      </w:rPr>
                      <w:t>nhoa.energy</w:t>
                    </w:r>
                  </w:p>
                </w:txbxContent>
              </v:textbox>
            </v:shape>
          </w:pict>
        </mc:Fallback>
      </mc:AlternateContent>
    </w:r>
    <w:r w:rsidRPr="00CC326F">
      <w:rPr>
        <w:noProof/>
        <w:color w:val="808080" w:themeColor="background1" w:themeShade="80"/>
        <w:sz w:val="14"/>
        <w:szCs w:val="14"/>
        <w:lang w:val="en-US"/>
      </w:rPr>
      <w:drawing>
        <wp:anchor distT="0" distB="0" distL="114300" distR="114300" simplePos="0" relativeHeight="251671552" behindDoc="0" locked="0" layoutInCell="1" allowOverlap="1" wp14:anchorId="7842D719" wp14:editId="01C6885E">
          <wp:simplePos x="0" y="0"/>
          <wp:positionH relativeFrom="column">
            <wp:posOffset>-286808</wp:posOffset>
          </wp:positionH>
          <wp:positionV relativeFrom="page">
            <wp:posOffset>9884199</wp:posOffset>
          </wp:positionV>
          <wp:extent cx="6659880" cy="17780"/>
          <wp:effectExtent l="0" t="0" r="0" b="0"/>
          <wp:wrapNone/>
          <wp:docPr id="50" name="Immagine 1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magine 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9880" cy="17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C326F"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AD52C0E" wp14:editId="19130E78">
              <wp:simplePos x="0" y="0"/>
              <wp:positionH relativeFrom="column">
                <wp:posOffset>-296333</wp:posOffset>
              </wp:positionH>
              <wp:positionV relativeFrom="paragraph">
                <wp:posOffset>-372533</wp:posOffset>
              </wp:positionV>
              <wp:extent cx="3171190" cy="752475"/>
              <wp:effectExtent l="0" t="0" r="0" b="0"/>
              <wp:wrapNone/>
              <wp:docPr id="18" name="Casella di test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7119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18E3AF" w14:textId="77777777" w:rsidR="00E3345D" w:rsidRPr="006C6A35" w:rsidRDefault="00E3345D" w:rsidP="00E3345D">
                          <w:pPr>
                            <w:rPr>
                              <w:b/>
                              <w:bCs/>
                              <w:sz w:val="15"/>
                              <w:szCs w:val="15"/>
                              <w:lang w:val="en-US"/>
                            </w:rPr>
                          </w:pPr>
                          <w:r w:rsidRPr="006C6A35">
                            <w:rPr>
                              <w:b/>
                              <w:bCs/>
                              <w:sz w:val="15"/>
                              <w:szCs w:val="15"/>
                              <w:lang w:val="en-US"/>
                            </w:rPr>
                            <w:t xml:space="preserve">NHOA </w:t>
                          </w:r>
                          <w:r>
                            <w:rPr>
                              <w:b/>
                              <w:bCs/>
                              <w:sz w:val="15"/>
                              <w:szCs w:val="15"/>
                              <w:lang w:val="en-US"/>
                            </w:rPr>
                            <w:t>S.A.</w:t>
                          </w:r>
                        </w:p>
                        <w:p w14:paraId="04E3B08E" w14:textId="77777777" w:rsidR="00E3345D" w:rsidRPr="006C6A35" w:rsidRDefault="00E3345D" w:rsidP="00E3345D">
                          <w:pPr>
                            <w:rPr>
                              <w:sz w:val="15"/>
                              <w:szCs w:val="15"/>
                              <w:lang w:val="en-US"/>
                            </w:rPr>
                          </w:pPr>
                          <w:r w:rsidRPr="006C6A35">
                            <w:rPr>
                              <w:sz w:val="15"/>
                              <w:szCs w:val="15"/>
                              <w:lang w:val="en-US"/>
                            </w:rPr>
                            <w:t>28, rue de Londres 75009 Paris, France - Tel. +33 (0)9 70 46 71 35</w:t>
                          </w:r>
                        </w:p>
                        <w:p w14:paraId="2DF8F45B" w14:textId="77777777" w:rsidR="00E3345D" w:rsidRPr="006C6A35" w:rsidRDefault="00E3345D" w:rsidP="00E3345D">
                          <w:pPr>
                            <w:rPr>
                              <w:sz w:val="15"/>
                              <w:szCs w:val="15"/>
                              <w:lang w:val="en-US"/>
                            </w:rPr>
                          </w:pPr>
                          <w:r w:rsidRPr="006C6A35">
                            <w:rPr>
                              <w:sz w:val="15"/>
                              <w:szCs w:val="15"/>
                              <w:lang w:val="en-US"/>
                            </w:rPr>
                            <w:t>Share Capital of EUR 2,553,372 - RCS PARIS 808 631 691</w:t>
                          </w:r>
                        </w:p>
                        <w:p w14:paraId="42C30673" w14:textId="77777777" w:rsidR="00E3345D" w:rsidRPr="00CA0EDA" w:rsidRDefault="00E3345D" w:rsidP="00E3345D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CA0EDA">
                            <w:rPr>
                              <w:sz w:val="15"/>
                              <w:szCs w:val="15"/>
                            </w:rPr>
                            <w:t>VAT and Fiscal Code FR66808631691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D52C0E" id="Casella di testo 18" o:spid="_x0000_s1029" type="#_x0000_t202" style="position:absolute;margin-left:-23.35pt;margin-top:-29.35pt;width:249.7pt;height:5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" filled="f" stroked="f" strokeweight=".5pt">
              <v:textbox>
                <w:txbxContent>
                  <w:p w14:paraId="7B18E3AF" w14:textId="77777777" w:rsidR="00E3345D" w:rsidRPr="006C6A35" w:rsidRDefault="00E3345D" w:rsidP="00E3345D">
                    <w:pPr>
                      <w:rPr>
                        <w:b/>
                        <w:bCs/>
                        <w:sz w:val="15"/>
                        <w:szCs w:val="15"/>
                        <w:lang w:val="en-US"/>
                      </w:rPr>
                    </w:pPr>
                    <w:r w:rsidRPr="006C6A35">
                      <w:rPr>
                        <w:b/>
                        <w:bCs/>
                        <w:sz w:val="15"/>
                        <w:szCs w:val="15"/>
                        <w:lang w:val="en-US"/>
                      </w:rPr>
                      <w:t xml:space="preserve">NHOA </w:t>
                    </w:r>
                    <w:r>
                      <w:rPr>
                        <w:b/>
                        <w:bCs/>
                        <w:sz w:val="15"/>
                        <w:szCs w:val="15"/>
                        <w:lang w:val="en-US"/>
                      </w:rPr>
                      <w:t>S.A.</w:t>
                    </w:r>
                  </w:p>
                  <w:p w14:paraId="04E3B08E" w14:textId="77777777" w:rsidR="00E3345D" w:rsidRPr="006C6A35" w:rsidRDefault="00E3345D" w:rsidP="00E3345D">
                    <w:pPr>
                      <w:rPr>
                        <w:sz w:val="15"/>
                        <w:szCs w:val="15"/>
                        <w:lang w:val="en-US"/>
                      </w:rPr>
                    </w:pPr>
                    <w:r w:rsidRPr="006C6A35">
                      <w:rPr>
                        <w:sz w:val="15"/>
                        <w:szCs w:val="15"/>
                        <w:lang w:val="en-US"/>
                      </w:rPr>
                      <w:t>28, rue de Londres 75009 Paris, France - Tel. +33 (0)9 70 46 71 35</w:t>
                    </w:r>
                  </w:p>
                  <w:p w14:paraId="2DF8F45B" w14:textId="77777777" w:rsidR="00E3345D" w:rsidRPr="006C6A35" w:rsidRDefault="00E3345D" w:rsidP="00E3345D">
                    <w:pPr>
                      <w:rPr>
                        <w:sz w:val="15"/>
                        <w:szCs w:val="15"/>
                        <w:lang w:val="en-US"/>
                      </w:rPr>
                    </w:pPr>
                    <w:r w:rsidRPr="006C6A35">
                      <w:rPr>
                        <w:sz w:val="15"/>
                        <w:szCs w:val="15"/>
                        <w:lang w:val="en-US"/>
                      </w:rPr>
                      <w:t>Share Capital of EUR 2,553,372 - RCS PARIS 808 631 691</w:t>
                    </w:r>
                  </w:p>
                  <w:p w14:paraId="42C30673" w14:textId="77777777" w:rsidR="00E3345D" w:rsidRPr="00CA0EDA" w:rsidRDefault="00E3345D" w:rsidP="00E3345D">
                    <w:pPr>
                      <w:rPr>
                        <w:sz w:val="15"/>
                        <w:szCs w:val="15"/>
                      </w:rPr>
                    </w:pPr>
                    <w:r w:rsidRPr="00CA0EDA">
                      <w:rPr>
                        <w:sz w:val="15"/>
                        <w:szCs w:val="15"/>
                      </w:rPr>
                      <w:t>VAT and Fiscal Code FR66808631691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48898" w14:textId="77777777" w:rsidR="00E3345D" w:rsidRDefault="00E3345D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5</w:t>
    </w:r>
    <w:r>
      <w:fldChar w:fldCharType="end"/>
    </w:r>
  </w:p>
  <w:p w14:paraId="1D28D210" w14:textId="77777777" w:rsidR="00E3345D" w:rsidRDefault="00E3345D" w:rsidP="00E827AB">
    <w:pPr>
      <w:tabs>
        <w:tab w:val="left" w:pos="2249"/>
      </w:tabs>
    </w:pPr>
    <w:r w:rsidRPr="00CC326F">
      <w:rPr>
        <w:noProof/>
        <w:color w:val="808080" w:themeColor="background1" w:themeShade="80"/>
        <w:sz w:val="14"/>
        <w:szCs w:val="14"/>
        <w:lang w:val="en-US"/>
      </w:rPr>
      <w:drawing>
        <wp:anchor distT="0" distB="0" distL="114300" distR="114300" simplePos="0" relativeHeight="251673600" behindDoc="0" locked="0" layoutInCell="1" allowOverlap="1" wp14:anchorId="420F750C" wp14:editId="660A37E8">
          <wp:simplePos x="0" y="0"/>
          <wp:positionH relativeFrom="column">
            <wp:posOffset>-295835</wp:posOffset>
          </wp:positionH>
          <wp:positionV relativeFrom="page">
            <wp:posOffset>9994340</wp:posOffset>
          </wp:positionV>
          <wp:extent cx="6659880" cy="17780"/>
          <wp:effectExtent l="0" t="0" r="0" b="0"/>
          <wp:wrapNone/>
          <wp:docPr id="17" name="Immagine 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magin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9880" cy="17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E90A9" w14:textId="77777777" w:rsidR="00097432" w:rsidRDefault="00097432" w:rsidP="00097432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t>4</w:t>
    </w:r>
    <w:r>
      <w:fldChar w:fldCharType="end"/>
    </w:r>
  </w:p>
  <w:p w14:paraId="07FF12E8" w14:textId="642D1D9D" w:rsidR="00543CF3" w:rsidRPr="007A7283" w:rsidRDefault="00CC326F" w:rsidP="007A7283">
    <w:pPr>
      <w:pStyle w:val="Footer"/>
      <w:rPr>
        <w:color w:val="808080" w:themeColor="background1" w:themeShade="80"/>
        <w:sz w:val="14"/>
        <w:szCs w:val="14"/>
        <w:lang w:val="en-US"/>
      </w:rPr>
    </w:pPr>
    <w:r w:rsidRPr="00CC326F">
      <w:rPr>
        <w:noProof/>
        <w:color w:val="808080" w:themeColor="background1" w:themeShade="80"/>
        <w:sz w:val="14"/>
        <w:szCs w:val="14"/>
        <w:lang w:val="en-US"/>
      </w:rPr>
      <w:drawing>
        <wp:anchor distT="0" distB="0" distL="114300" distR="114300" simplePos="0" relativeHeight="251669504" behindDoc="0" locked="0" layoutInCell="1" allowOverlap="1" wp14:anchorId="06F12555" wp14:editId="644E2040">
          <wp:simplePos x="0" y="0"/>
          <wp:positionH relativeFrom="column">
            <wp:posOffset>-497840</wp:posOffset>
          </wp:positionH>
          <wp:positionV relativeFrom="page">
            <wp:posOffset>10001462</wp:posOffset>
          </wp:positionV>
          <wp:extent cx="6659880" cy="17780"/>
          <wp:effectExtent l="0" t="0" r="0" b="0"/>
          <wp:wrapNone/>
          <wp:docPr id="11" name="Immagine 1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magin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9880" cy="17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F69F6" w14:textId="77777777" w:rsidR="00323EDA" w:rsidRPr="009B50D9" w:rsidRDefault="00323EDA">
      <w:pPr>
        <w:rPr>
          <w:color w:val="E7E6E6"/>
        </w:rPr>
      </w:pPr>
      <w:r w:rsidRPr="00A90E66">
        <w:rPr>
          <w:color w:val="E7E6E6"/>
        </w:rPr>
        <w:t>_______________________</w:t>
      </w:r>
    </w:p>
    <w:p w14:paraId="25E0F0F7" w14:textId="77777777" w:rsidR="00323EDA" w:rsidRDefault="00323EDA"/>
    <w:p w14:paraId="4188EB1A" w14:textId="77777777" w:rsidR="00323EDA" w:rsidRDefault="00323EDA"/>
    <w:p w14:paraId="3CB02734" w14:textId="77777777" w:rsidR="00323EDA" w:rsidRDefault="00323EDA"/>
  </w:footnote>
  <w:footnote w:type="continuationSeparator" w:id="0">
    <w:p w14:paraId="4AAA722E" w14:textId="77777777" w:rsidR="00323EDA" w:rsidRPr="0082344B" w:rsidRDefault="00323EDA">
      <w:pPr>
        <w:rPr>
          <w:color w:val="E7E6E6"/>
        </w:rPr>
      </w:pPr>
      <w:r w:rsidRPr="0082344B">
        <w:rPr>
          <w:color w:val="E7E6E6"/>
        </w:rPr>
        <w:t>_______________________</w:t>
      </w:r>
    </w:p>
    <w:p w14:paraId="07EB2329" w14:textId="77777777" w:rsidR="00323EDA" w:rsidRDefault="00323EDA"/>
    <w:p w14:paraId="62B08434" w14:textId="77777777" w:rsidR="00323EDA" w:rsidRDefault="00323EDA"/>
    <w:p w14:paraId="28CCB474" w14:textId="77777777" w:rsidR="00323EDA" w:rsidRDefault="00323EDA"/>
  </w:footnote>
  <w:footnote w:type="continuationNotice" w:id="1">
    <w:p w14:paraId="6784923E" w14:textId="77777777" w:rsidR="00323EDA" w:rsidRDefault="00323EDA"/>
    <w:p w14:paraId="63EB3A46" w14:textId="77777777" w:rsidR="00323EDA" w:rsidRDefault="00323EDA"/>
    <w:p w14:paraId="522782E5" w14:textId="77777777" w:rsidR="00323EDA" w:rsidRDefault="00323EDA"/>
    <w:p w14:paraId="50D56182" w14:textId="77777777" w:rsidR="00323EDA" w:rsidRDefault="00323E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0FCAE" w14:textId="03BB111F" w:rsidR="00291A9B" w:rsidRPr="00BE09B9" w:rsidRDefault="00F770E7" w:rsidP="00942B97">
    <w:pPr>
      <w:pStyle w:val="Header"/>
      <w:jc w:val="right"/>
      <w:rPr>
        <w:color w:val="7F7F7F"/>
        <w:lang w:val="en-US"/>
      </w:rPr>
    </w:pPr>
    <w:r w:rsidRPr="00F54740">
      <w:rPr>
        <w:noProof/>
      </w:rPr>
      <w:drawing>
        <wp:anchor distT="0" distB="0" distL="114300" distR="114300" simplePos="0" relativeHeight="251663360" behindDoc="0" locked="0" layoutInCell="1" allowOverlap="1" wp14:anchorId="2137F6C1" wp14:editId="68E5538F">
          <wp:simplePos x="0" y="0"/>
          <wp:positionH relativeFrom="column">
            <wp:posOffset>-465717</wp:posOffset>
          </wp:positionH>
          <wp:positionV relativeFrom="paragraph">
            <wp:posOffset>0</wp:posOffset>
          </wp:positionV>
          <wp:extent cx="1745710" cy="443753"/>
          <wp:effectExtent l="0" t="0" r="0" b="1270"/>
          <wp:wrapNone/>
          <wp:docPr id="49" name="Immagin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magine 8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5710" cy="4437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72195">
      <w:rPr>
        <w:color w:val="7F7F7F"/>
        <w:lang w:val="en-US"/>
      </w:rPr>
      <w:t>Q1043</w:t>
    </w:r>
    <w:r w:rsidR="00D62918">
      <w:rPr>
        <w:color w:val="7F7F7F"/>
        <w:lang w:val="en-US"/>
      </w:rPr>
      <w:t xml:space="preserve"> </w:t>
    </w:r>
    <w:r w:rsidR="00D43CF8">
      <w:rPr>
        <w:color w:val="7F7F7F"/>
        <w:lang w:val="en-US"/>
      </w:rPr>
      <w:t>ALARM AUTOMATION PI</w:t>
    </w:r>
  </w:p>
  <w:p w14:paraId="207615A7" w14:textId="462B610C" w:rsidR="007B4D89" w:rsidRPr="00BE09B9" w:rsidRDefault="007B4D89" w:rsidP="00942B97">
    <w:pPr>
      <w:pStyle w:val="Header"/>
      <w:jc w:val="right"/>
      <w:rPr>
        <w:b/>
        <w:bCs/>
        <w:color w:val="7F7F7F"/>
        <w:lang w:val="en-US"/>
      </w:rPr>
    </w:pPr>
    <w:r w:rsidRPr="00BE09B9">
      <w:rPr>
        <w:b/>
        <w:bCs/>
        <w:color w:val="7F7F7F"/>
        <w:lang w:val="en-US"/>
      </w:rPr>
      <w:t>CONFIDENTIAL AND PROPR</w:t>
    </w:r>
    <w:r w:rsidR="00C81AD4" w:rsidRPr="00BE09B9">
      <w:rPr>
        <w:b/>
        <w:bCs/>
        <w:color w:val="7F7F7F"/>
        <w:lang w:val="en-US"/>
      </w:rPr>
      <w:t>I</w:t>
    </w:r>
    <w:r w:rsidRPr="00BE09B9">
      <w:rPr>
        <w:b/>
        <w:bCs/>
        <w:color w:val="7F7F7F"/>
        <w:lang w:val="en-US"/>
      </w:rPr>
      <w:t>ETARY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3FDB9" w14:textId="6CD9DBE4" w:rsidR="000C11CE" w:rsidRPr="00BE09B9" w:rsidRDefault="000C11CE" w:rsidP="000C11CE">
    <w:pPr>
      <w:pStyle w:val="Header"/>
      <w:jc w:val="right"/>
      <w:rPr>
        <w:color w:val="7F7F7F"/>
        <w:lang w:val="en-US"/>
      </w:rPr>
    </w:pPr>
    <w:r w:rsidRPr="00F54740">
      <w:rPr>
        <w:noProof/>
      </w:rPr>
      <w:drawing>
        <wp:anchor distT="0" distB="0" distL="114300" distR="114300" simplePos="0" relativeHeight="251679744" behindDoc="0" locked="0" layoutInCell="1" allowOverlap="1" wp14:anchorId="4BEC31CA" wp14:editId="3F3EFCDB">
          <wp:simplePos x="0" y="0"/>
          <wp:positionH relativeFrom="column">
            <wp:posOffset>-465717</wp:posOffset>
          </wp:positionH>
          <wp:positionV relativeFrom="paragraph">
            <wp:posOffset>0</wp:posOffset>
          </wp:positionV>
          <wp:extent cx="1745710" cy="443753"/>
          <wp:effectExtent l="0" t="0" r="0" b="1270"/>
          <wp:wrapNone/>
          <wp:docPr id="51" name="Immagin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magine 8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5710" cy="4437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C2B1A">
      <w:rPr>
        <w:color w:val="7F7F7F"/>
        <w:lang w:val="en-US"/>
      </w:rPr>
      <w:t>Q1043</w:t>
    </w:r>
    <w:r w:rsidR="00DB2E72">
      <w:rPr>
        <w:color w:val="7F7F7F"/>
        <w:lang w:val="en-US"/>
      </w:rPr>
      <w:t xml:space="preserve"> SIMATIC IOT2050 SETUP</w:t>
    </w:r>
  </w:p>
  <w:p w14:paraId="2179778D" w14:textId="77777777" w:rsidR="000C11CE" w:rsidRPr="00BE09B9" w:rsidRDefault="000C11CE" w:rsidP="000C11CE">
    <w:pPr>
      <w:pStyle w:val="Header"/>
      <w:jc w:val="right"/>
      <w:rPr>
        <w:b/>
        <w:bCs/>
        <w:color w:val="7F7F7F"/>
        <w:lang w:val="en-US"/>
      </w:rPr>
    </w:pPr>
    <w:r w:rsidRPr="00BE09B9">
      <w:rPr>
        <w:b/>
        <w:bCs/>
        <w:color w:val="7F7F7F"/>
        <w:lang w:val="en-US"/>
      </w:rPr>
      <w:t>CONFIDENTIAL AND PROPRIETARY</w:t>
    </w:r>
  </w:p>
  <w:p w14:paraId="6D6817B3" w14:textId="6FF88F07" w:rsidR="00815412" w:rsidRDefault="008154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F90CE4C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D488189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ABC8ABF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9"/>
    <w:multiLevelType w:val="singleLevel"/>
    <w:tmpl w:val="59D000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49E55D1"/>
    <w:multiLevelType w:val="multilevel"/>
    <w:tmpl w:val="DAEC3E30"/>
    <w:lvl w:ilvl="0">
      <w:start w:val="1"/>
      <w:numFmt w:val="decimal"/>
      <w:pStyle w:val="Level1"/>
      <w:lvlText w:val="%1."/>
      <w:lvlJc w:val="left"/>
      <w:pPr>
        <w:tabs>
          <w:tab w:val="num" w:pos="624"/>
        </w:tabs>
        <w:ind w:left="624" w:hanging="624"/>
      </w:pPr>
      <w:rPr>
        <w:rFonts w:ascii="Maax" w:hAnsi="Maax" w:hint="default"/>
        <w:b/>
        <w:i w:val="0"/>
        <w:color w:val="85DD71"/>
        <w:sz w:val="20"/>
      </w:rPr>
    </w:lvl>
    <w:lvl w:ilvl="1">
      <w:start w:val="1"/>
      <w:numFmt w:val="decimal"/>
      <w:pStyle w:val="Level2"/>
      <w:lvlText w:val="%1.%2"/>
      <w:lvlJc w:val="left"/>
      <w:pPr>
        <w:tabs>
          <w:tab w:val="num" w:pos="624"/>
        </w:tabs>
        <w:ind w:left="624" w:hanging="624"/>
      </w:pPr>
      <w:rPr>
        <w:rFonts w:ascii="Maax" w:hAnsi="Maax" w:hint="default"/>
        <w:b/>
        <w:i w:val="0"/>
        <w:sz w:val="20"/>
      </w:rPr>
    </w:lvl>
    <w:lvl w:ilvl="2">
      <w:start w:val="1"/>
      <w:numFmt w:val="lowerLetter"/>
      <w:lvlText w:val="(%3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1361"/>
        </w:tabs>
        <w:ind w:left="1361" w:hanging="737"/>
      </w:pPr>
      <w:rPr>
        <w:rFonts w:ascii="Maax" w:hAnsi="Maax" w:hint="default"/>
        <w:b w:val="0"/>
        <w:i w:val="0"/>
        <w:sz w:val="20"/>
        <w:szCs w:val="20"/>
      </w:rPr>
    </w:lvl>
    <w:lvl w:ilvl="4">
      <w:start w:val="1"/>
      <w:numFmt w:val="lowerLetter"/>
      <w:pStyle w:val="Level5"/>
      <w:lvlText w:val="(%5)"/>
      <w:lvlJc w:val="left"/>
      <w:pPr>
        <w:tabs>
          <w:tab w:val="num" w:pos="1361"/>
        </w:tabs>
        <w:ind w:left="1361" w:hanging="737"/>
      </w:pPr>
      <w:rPr>
        <w:rFonts w:ascii="Maax" w:hAnsi="Maax" w:hint="default"/>
        <w:b w:val="0"/>
        <w:i w:val="0"/>
        <w:sz w:val="20"/>
      </w:rPr>
    </w:lvl>
    <w:lvl w:ilvl="5">
      <w:start w:val="1"/>
      <w:numFmt w:val="lowerRoman"/>
      <w:pStyle w:val="Level6"/>
      <w:lvlText w:val="(%6)"/>
      <w:lvlJc w:val="left"/>
      <w:pPr>
        <w:tabs>
          <w:tab w:val="num" w:pos="2041"/>
        </w:tabs>
        <w:ind w:left="2041" w:hanging="680"/>
      </w:pPr>
      <w:rPr>
        <w:rFonts w:ascii="Maax" w:hAnsi="Maax" w:hint="default"/>
        <w:b w:val="0"/>
        <w:i w:val="0"/>
        <w:sz w:val="20"/>
      </w:rPr>
    </w:lvl>
    <w:lvl w:ilvl="6">
      <w:start w:val="1"/>
      <w:numFmt w:val="upperLetter"/>
      <w:pStyle w:val="Level7"/>
      <w:lvlText w:val="(%7)"/>
      <w:lvlJc w:val="left"/>
      <w:pPr>
        <w:tabs>
          <w:tab w:val="num" w:pos="2041"/>
        </w:tabs>
        <w:ind w:left="2041" w:hanging="680"/>
      </w:pPr>
      <w:rPr>
        <w:rFonts w:ascii="Maax" w:hAnsi="Maax" w:hint="default"/>
        <w:b w:val="0"/>
        <w:i w:val="0"/>
        <w:sz w:val="20"/>
      </w:rPr>
    </w:lvl>
    <w:lvl w:ilvl="7">
      <w:start w:val="1"/>
      <w:numFmt w:val="upperLetter"/>
      <w:lvlText w:val="(%8)"/>
      <w:lvlJc w:val="left"/>
      <w:pPr>
        <w:tabs>
          <w:tab w:val="num" w:pos="2722"/>
        </w:tabs>
        <w:ind w:left="2722" w:hanging="681"/>
      </w:pPr>
      <w:rPr>
        <w:rFonts w:ascii="Arial" w:hAnsi="Arial" w:hint="default"/>
        <w:b w:val="0"/>
        <w:i w:val="0"/>
        <w:sz w:val="20"/>
      </w:rPr>
    </w:lvl>
    <w:lvl w:ilvl="8">
      <w:start w:val="1"/>
      <w:numFmt w:val="none"/>
      <w:lvlText w:val="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5" w15:restartNumberingAfterBreak="0">
    <w:nsid w:val="05F11494"/>
    <w:multiLevelType w:val="singleLevel"/>
    <w:tmpl w:val="1264CDD8"/>
    <w:lvl w:ilvl="0">
      <w:start w:val="1"/>
      <w:numFmt w:val="decimal"/>
      <w:pStyle w:val="Numeric4"/>
      <w:lvlText w:val="%1."/>
      <w:lvlJc w:val="left"/>
      <w:pPr>
        <w:tabs>
          <w:tab w:val="num" w:pos="2722"/>
        </w:tabs>
        <w:ind w:left="2722" w:hanging="681"/>
      </w:pPr>
      <w:rPr>
        <w:rFonts w:ascii="Arial" w:hAnsi="Arial" w:hint="default"/>
        <w:b w:val="0"/>
        <w:i w:val="0"/>
        <w:sz w:val="20"/>
      </w:rPr>
    </w:lvl>
  </w:abstractNum>
  <w:abstractNum w:abstractNumId="6" w15:restartNumberingAfterBreak="0">
    <w:nsid w:val="0C967AE6"/>
    <w:multiLevelType w:val="hybridMultilevel"/>
    <w:tmpl w:val="91A87C08"/>
    <w:lvl w:ilvl="0" w:tplc="D7DEF246">
      <w:start w:val="1"/>
      <w:numFmt w:val="lowerLetter"/>
      <w:pStyle w:val="sbulletsmall2"/>
      <w:lvlText w:val="(%1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C9D1BBE"/>
    <w:multiLevelType w:val="singleLevel"/>
    <w:tmpl w:val="D6C8452A"/>
    <w:lvl w:ilvl="0">
      <w:start w:val="1"/>
      <w:numFmt w:val="upperLetter"/>
      <w:pStyle w:val="sbulletcaps3"/>
      <w:lvlText w:val="(%1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</w:abstractNum>
  <w:abstractNum w:abstractNumId="8" w15:restartNumberingAfterBreak="0">
    <w:nsid w:val="14314DFA"/>
    <w:multiLevelType w:val="hybridMultilevel"/>
    <w:tmpl w:val="5B924E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977EC"/>
    <w:multiLevelType w:val="hybridMultilevel"/>
    <w:tmpl w:val="CAEAFC0C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0" w15:restartNumberingAfterBreak="0">
    <w:nsid w:val="16FC0573"/>
    <w:multiLevelType w:val="multilevel"/>
    <w:tmpl w:val="DEEE094A"/>
    <w:lvl w:ilvl="0">
      <w:start w:val="1"/>
      <w:numFmt w:val="decimal"/>
      <w:pStyle w:val="Table1"/>
      <w:lvlText w:val="%1.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1">
      <w:start w:val="1"/>
      <w:numFmt w:val="decimal"/>
      <w:pStyle w:val="Table2"/>
      <w:lvlText w:val="%1.%2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2">
      <w:start w:val="1"/>
      <w:numFmt w:val="lowerLetter"/>
      <w:pStyle w:val="Table3"/>
      <w:lvlText w:val="(%3)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3">
      <w:start w:val="1"/>
      <w:numFmt w:val="lowerRoman"/>
      <w:pStyle w:val="Table4"/>
      <w:lvlText w:val="(%4)"/>
      <w:lvlJc w:val="left"/>
      <w:pPr>
        <w:tabs>
          <w:tab w:val="num" w:pos="1344"/>
        </w:tabs>
        <w:ind w:left="737" w:hanging="113"/>
      </w:pPr>
      <w:rPr>
        <w:rFonts w:ascii="Arial" w:hAnsi="Arial" w:hint="default"/>
        <w:b w:val="0"/>
        <w:i w:val="0"/>
        <w:sz w:val="20"/>
      </w:rPr>
    </w:lvl>
    <w:lvl w:ilvl="4">
      <w:start w:val="1"/>
      <w:numFmt w:val="lowerLetter"/>
      <w:pStyle w:val="Table5"/>
      <w:lvlText w:val="(%5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  <w:lvl w:ilvl="5">
      <w:start w:val="1"/>
      <w:numFmt w:val="lowerRoman"/>
      <w:pStyle w:val="Table6"/>
      <w:lvlText w:val="(%6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  <w:lvl w:ilvl="6">
      <w:start w:val="1"/>
      <w:numFmt w:val="upperLetter"/>
      <w:pStyle w:val="Table7"/>
      <w:lvlText w:val="(%7)"/>
      <w:lvlJc w:val="left"/>
      <w:pPr>
        <w:tabs>
          <w:tab w:val="num" w:pos="2041"/>
        </w:tabs>
        <w:ind w:left="2041" w:hanging="680"/>
      </w:pPr>
      <w:rPr>
        <w:rFonts w:hint="default"/>
      </w:rPr>
    </w:lvl>
    <w:lvl w:ilvl="7">
      <w:start w:val="1"/>
      <w:numFmt w:val="upperLetter"/>
      <w:lvlText w:val="(%8)"/>
      <w:lvlJc w:val="left"/>
      <w:pPr>
        <w:tabs>
          <w:tab w:val="num" w:pos="2722"/>
        </w:tabs>
        <w:ind w:left="2722" w:hanging="681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</w:rPr>
    </w:lvl>
  </w:abstractNum>
  <w:abstractNum w:abstractNumId="11" w15:restartNumberingAfterBreak="0">
    <w:nsid w:val="188B3448"/>
    <w:multiLevelType w:val="hybridMultilevel"/>
    <w:tmpl w:val="D2FA76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6465B"/>
    <w:multiLevelType w:val="hybridMultilevel"/>
    <w:tmpl w:val="B8D8CD24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3" w15:restartNumberingAfterBreak="0">
    <w:nsid w:val="23023C32"/>
    <w:multiLevelType w:val="multilevel"/>
    <w:tmpl w:val="A86497A0"/>
    <w:lvl w:ilvl="0">
      <w:start w:val="1"/>
      <w:numFmt w:val="decimal"/>
      <w:pStyle w:val="Parties"/>
      <w:lvlText w:val="(%1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upperLetter"/>
      <w:lvlRestart w:val="0"/>
      <w:pStyle w:val="Recitals"/>
      <w:lvlText w:val="(%2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4" w15:restartNumberingAfterBreak="0">
    <w:nsid w:val="29625AD1"/>
    <w:multiLevelType w:val="singleLevel"/>
    <w:tmpl w:val="F29604B4"/>
    <w:lvl w:ilvl="0">
      <w:start w:val="1"/>
      <w:numFmt w:val="upperLetter"/>
      <w:pStyle w:val="sbulletcaps1"/>
      <w:lvlText w:val="(%1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</w:abstractNum>
  <w:abstractNum w:abstractNumId="15" w15:restartNumberingAfterBreak="0">
    <w:nsid w:val="2A8F70BB"/>
    <w:multiLevelType w:val="hybridMultilevel"/>
    <w:tmpl w:val="108AECC0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6" w15:restartNumberingAfterBreak="0">
    <w:nsid w:val="34A55FDA"/>
    <w:multiLevelType w:val="hybridMultilevel"/>
    <w:tmpl w:val="060A0546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7" w15:restartNumberingAfterBreak="0">
    <w:nsid w:val="40F127BD"/>
    <w:multiLevelType w:val="singleLevel"/>
    <w:tmpl w:val="862CB9A2"/>
    <w:lvl w:ilvl="0">
      <w:start w:val="1"/>
      <w:numFmt w:val="decimal"/>
      <w:pStyle w:val="Numeric2"/>
      <w:lvlText w:val="%1."/>
      <w:lvlJc w:val="left"/>
      <w:pPr>
        <w:tabs>
          <w:tab w:val="num" w:pos="1361"/>
        </w:tabs>
        <w:ind w:left="1361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3BA6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8" w15:restartNumberingAfterBreak="0">
    <w:nsid w:val="4ABD71A1"/>
    <w:multiLevelType w:val="hybridMultilevel"/>
    <w:tmpl w:val="242C2CAA"/>
    <w:lvl w:ilvl="0" w:tplc="FFAC25EC">
      <w:start w:val="1"/>
      <w:numFmt w:val="lowerLetter"/>
      <w:pStyle w:val="sbulletsmall1"/>
      <w:lvlText w:val="(%1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EC22AA7"/>
    <w:multiLevelType w:val="singleLevel"/>
    <w:tmpl w:val="450C42E0"/>
    <w:lvl w:ilvl="0">
      <w:start w:val="1"/>
      <w:numFmt w:val="decimal"/>
      <w:pStyle w:val="Numeric3"/>
      <w:lvlText w:val="%1.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</w:abstractNum>
  <w:abstractNum w:abstractNumId="20" w15:restartNumberingAfterBreak="0">
    <w:nsid w:val="527B7F5C"/>
    <w:multiLevelType w:val="hybridMultilevel"/>
    <w:tmpl w:val="BCDE3914"/>
    <w:lvl w:ilvl="0" w:tplc="04100001">
      <w:start w:val="1"/>
      <w:numFmt w:val="bullet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1" w15:restartNumberingAfterBreak="0">
    <w:nsid w:val="57EA79C4"/>
    <w:multiLevelType w:val="multilevel"/>
    <w:tmpl w:val="BF20BD5C"/>
    <w:lvl w:ilvl="0">
      <w:start w:val="1"/>
      <w:numFmt w:val="decimal"/>
      <w:lvlText w:val="(%1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upperLetter"/>
      <w:lvlRestart w:val="0"/>
      <w:lvlText w:val="(%2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2">
      <w:start w:val="1"/>
      <w:numFmt w:val="decimal"/>
      <w:pStyle w:val="Heading3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2" w15:restartNumberingAfterBreak="0">
    <w:nsid w:val="5D194207"/>
    <w:multiLevelType w:val="multilevel"/>
    <w:tmpl w:val="1BCE0C96"/>
    <w:lvl w:ilvl="0">
      <w:start w:val="1"/>
      <w:numFmt w:val="decimal"/>
      <w:pStyle w:val="ScheduleHeading"/>
      <w:suff w:val="nothing"/>
      <w:lvlText w:val="Schedule %1"/>
      <w:lvlJc w:val="left"/>
      <w:pPr>
        <w:ind w:left="0" w:firstLine="0"/>
      </w:pPr>
      <w:rPr>
        <w:rFonts w:ascii="arial bold" w:hAnsi="arial bold" w:hint="default"/>
        <w:b/>
        <w:i w:val="0"/>
        <w:caps/>
        <w:sz w:val="20"/>
        <w:lang w:val="it-IT"/>
      </w:rPr>
    </w:lvl>
    <w:lvl w:ilvl="1">
      <w:start w:val="1"/>
      <w:numFmt w:val="upperRoman"/>
      <w:pStyle w:val="SchedulePart"/>
      <w:suff w:val="nothing"/>
      <w:lvlText w:val="Part %2"/>
      <w:lvlJc w:val="left"/>
      <w:pPr>
        <w:ind w:left="7020" w:firstLine="0"/>
      </w:pPr>
      <w:rPr>
        <w:rFonts w:ascii="arial bold" w:hAnsi="arial bold" w:hint="default"/>
        <w:b/>
        <w:i w:val="0"/>
        <w:caps/>
        <w:sz w:val="20"/>
      </w:rPr>
    </w:lvl>
    <w:lvl w:ilvl="2">
      <w:start w:val="1"/>
      <w:numFmt w:val="decimal"/>
      <w:lvlText w:val="%3.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3">
      <w:start w:val="1"/>
      <w:numFmt w:val="decimal"/>
      <w:pStyle w:val="Schedule2"/>
      <w:lvlText w:val="%3.%4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4">
      <w:start w:val="1"/>
      <w:numFmt w:val="lowerLetter"/>
      <w:pStyle w:val="Schedule3"/>
      <w:lvlText w:val="(%5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5">
      <w:start w:val="1"/>
      <w:numFmt w:val="lowerRoman"/>
      <w:pStyle w:val="Schedule4"/>
      <w:lvlText w:val="(%6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  <w:lvl w:ilvl="6">
      <w:start w:val="1"/>
      <w:numFmt w:val="lowerLetter"/>
      <w:pStyle w:val="Schedule5"/>
      <w:lvlText w:val="(%7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  <w:lvl w:ilvl="7">
      <w:start w:val="1"/>
      <w:numFmt w:val="lowerRoman"/>
      <w:pStyle w:val="Schedule6"/>
      <w:lvlText w:val="(%8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  <w:lvl w:ilvl="8">
      <w:start w:val="1"/>
      <w:numFmt w:val="upperLetter"/>
      <w:pStyle w:val="Schedule7"/>
      <w:lvlText w:val="(%9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</w:abstractNum>
  <w:abstractNum w:abstractNumId="23" w15:restartNumberingAfterBreak="0">
    <w:nsid w:val="5DF13BFC"/>
    <w:multiLevelType w:val="hybridMultilevel"/>
    <w:tmpl w:val="6D8E7D34"/>
    <w:lvl w:ilvl="0" w:tplc="0EC035B2">
      <w:start w:val="10"/>
      <w:numFmt w:val="bullet"/>
      <w:lvlText w:val="-"/>
      <w:lvlJc w:val="left"/>
      <w:pPr>
        <w:ind w:left="984" w:hanging="360"/>
      </w:pPr>
      <w:rPr>
        <w:rFonts w:ascii="Maax" w:eastAsia="Times New Roman" w:hAnsi="Maax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24" w15:restartNumberingAfterBreak="0">
    <w:nsid w:val="625365A1"/>
    <w:multiLevelType w:val="singleLevel"/>
    <w:tmpl w:val="3070A056"/>
    <w:lvl w:ilvl="0">
      <w:start w:val="1"/>
      <w:numFmt w:val="bullet"/>
      <w:pStyle w:val="Table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b w:val="0"/>
        <w:i w:val="0"/>
        <w:sz w:val="20"/>
      </w:rPr>
    </w:lvl>
  </w:abstractNum>
  <w:abstractNum w:abstractNumId="25" w15:restartNumberingAfterBreak="0">
    <w:nsid w:val="64C47EA1"/>
    <w:multiLevelType w:val="singleLevel"/>
    <w:tmpl w:val="A0CC5D12"/>
    <w:lvl w:ilvl="0">
      <w:start w:val="1"/>
      <w:numFmt w:val="lowerRoman"/>
      <w:pStyle w:val="Tableroman"/>
      <w:lvlText w:val="(%1)"/>
      <w:lvlJc w:val="left"/>
      <w:pPr>
        <w:tabs>
          <w:tab w:val="num" w:pos="720"/>
        </w:tabs>
        <w:ind w:left="567" w:hanging="567"/>
      </w:pPr>
      <w:rPr>
        <w:rFonts w:ascii="Arial" w:hAnsi="Arial" w:hint="default"/>
        <w:b w:val="0"/>
        <w:i w:val="0"/>
        <w:sz w:val="20"/>
      </w:rPr>
    </w:lvl>
  </w:abstractNum>
  <w:abstractNum w:abstractNumId="26" w15:restartNumberingAfterBreak="0">
    <w:nsid w:val="65861C16"/>
    <w:multiLevelType w:val="singleLevel"/>
    <w:tmpl w:val="75DC0A4A"/>
    <w:lvl w:ilvl="0">
      <w:start w:val="1"/>
      <w:numFmt w:val="upperLetter"/>
      <w:pStyle w:val="sbulletcaps2"/>
      <w:lvlText w:val="(%1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</w:abstractNum>
  <w:abstractNum w:abstractNumId="27" w15:restartNumberingAfterBreak="0">
    <w:nsid w:val="6E6F6B9B"/>
    <w:multiLevelType w:val="hybridMultilevel"/>
    <w:tmpl w:val="49D27864"/>
    <w:lvl w:ilvl="0" w:tplc="F7AADE14">
      <w:start w:val="1"/>
      <w:numFmt w:val="decimal"/>
      <w:lvlText w:val="%1)"/>
      <w:lvlJc w:val="left"/>
      <w:pPr>
        <w:ind w:left="19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688" w:hanging="360"/>
      </w:pPr>
    </w:lvl>
    <w:lvl w:ilvl="2" w:tplc="0410001B" w:tentative="1">
      <w:start w:val="1"/>
      <w:numFmt w:val="lowerRoman"/>
      <w:lvlText w:val="%3."/>
      <w:lvlJc w:val="right"/>
      <w:pPr>
        <w:ind w:left="3408" w:hanging="180"/>
      </w:pPr>
    </w:lvl>
    <w:lvl w:ilvl="3" w:tplc="0410000F" w:tentative="1">
      <w:start w:val="1"/>
      <w:numFmt w:val="decimal"/>
      <w:lvlText w:val="%4."/>
      <w:lvlJc w:val="left"/>
      <w:pPr>
        <w:ind w:left="4128" w:hanging="360"/>
      </w:pPr>
    </w:lvl>
    <w:lvl w:ilvl="4" w:tplc="04100019" w:tentative="1">
      <w:start w:val="1"/>
      <w:numFmt w:val="lowerLetter"/>
      <w:lvlText w:val="%5."/>
      <w:lvlJc w:val="left"/>
      <w:pPr>
        <w:ind w:left="4848" w:hanging="360"/>
      </w:pPr>
    </w:lvl>
    <w:lvl w:ilvl="5" w:tplc="0410001B" w:tentative="1">
      <w:start w:val="1"/>
      <w:numFmt w:val="lowerRoman"/>
      <w:lvlText w:val="%6."/>
      <w:lvlJc w:val="right"/>
      <w:pPr>
        <w:ind w:left="5568" w:hanging="180"/>
      </w:pPr>
    </w:lvl>
    <w:lvl w:ilvl="6" w:tplc="0410000F" w:tentative="1">
      <w:start w:val="1"/>
      <w:numFmt w:val="decimal"/>
      <w:lvlText w:val="%7."/>
      <w:lvlJc w:val="left"/>
      <w:pPr>
        <w:ind w:left="6288" w:hanging="360"/>
      </w:pPr>
    </w:lvl>
    <w:lvl w:ilvl="7" w:tplc="04100019" w:tentative="1">
      <w:start w:val="1"/>
      <w:numFmt w:val="lowerLetter"/>
      <w:lvlText w:val="%8."/>
      <w:lvlJc w:val="left"/>
      <w:pPr>
        <w:ind w:left="7008" w:hanging="360"/>
      </w:pPr>
    </w:lvl>
    <w:lvl w:ilvl="8" w:tplc="0410001B" w:tentative="1">
      <w:start w:val="1"/>
      <w:numFmt w:val="lowerRoman"/>
      <w:lvlText w:val="%9."/>
      <w:lvlJc w:val="right"/>
      <w:pPr>
        <w:ind w:left="7728" w:hanging="180"/>
      </w:pPr>
    </w:lvl>
  </w:abstractNum>
  <w:abstractNum w:abstractNumId="28" w15:restartNumberingAfterBreak="0">
    <w:nsid w:val="781A5AF6"/>
    <w:multiLevelType w:val="hybridMultilevel"/>
    <w:tmpl w:val="DEDE7BB4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9" w15:restartNumberingAfterBreak="0">
    <w:nsid w:val="7B955480"/>
    <w:multiLevelType w:val="hybridMultilevel"/>
    <w:tmpl w:val="198422B0"/>
    <w:lvl w:ilvl="0" w:tplc="F6D85D68">
      <w:start w:val="1"/>
      <w:numFmt w:val="lowerLetter"/>
      <w:pStyle w:val="sbulletsmall3"/>
      <w:lvlText w:val="(%1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F024954"/>
    <w:multiLevelType w:val="hybridMultilevel"/>
    <w:tmpl w:val="DDB4FC44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num w:numId="1" w16cid:durableId="1728340305">
    <w:abstractNumId w:val="14"/>
  </w:num>
  <w:num w:numId="2" w16cid:durableId="1970163025">
    <w:abstractNumId w:val="26"/>
  </w:num>
  <w:num w:numId="3" w16cid:durableId="1999459920">
    <w:abstractNumId w:val="7"/>
  </w:num>
  <w:num w:numId="4" w16cid:durableId="385957220">
    <w:abstractNumId w:val="21"/>
  </w:num>
  <w:num w:numId="5" w16cid:durableId="1554779845">
    <w:abstractNumId w:val="21"/>
  </w:num>
  <w:num w:numId="6" w16cid:durableId="1389499458">
    <w:abstractNumId w:val="21"/>
  </w:num>
  <w:num w:numId="7" w16cid:durableId="1648784064">
    <w:abstractNumId w:val="21"/>
  </w:num>
  <w:num w:numId="8" w16cid:durableId="586041208">
    <w:abstractNumId w:val="21"/>
  </w:num>
  <w:num w:numId="9" w16cid:durableId="811288517">
    <w:abstractNumId w:val="21"/>
  </w:num>
  <w:num w:numId="10" w16cid:durableId="864052962">
    <w:abstractNumId w:val="21"/>
  </w:num>
  <w:num w:numId="11" w16cid:durableId="1093403886">
    <w:abstractNumId w:val="17"/>
  </w:num>
  <w:num w:numId="12" w16cid:durableId="783113172">
    <w:abstractNumId w:val="19"/>
  </w:num>
  <w:num w:numId="13" w16cid:durableId="727457377">
    <w:abstractNumId w:val="5"/>
  </w:num>
  <w:num w:numId="14" w16cid:durableId="344748005">
    <w:abstractNumId w:val="24"/>
  </w:num>
  <w:num w:numId="15" w16cid:durableId="1499350200">
    <w:abstractNumId w:val="25"/>
  </w:num>
  <w:num w:numId="16" w16cid:durableId="1640456511">
    <w:abstractNumId w:val="22"/>
  </w:num>
  <w:num w:numId="17" w16cid:durableId="218710503">
    <w:abstractNumId w:val="18"/>
  </w:num>
  <w:num w:numId="18" w16cid:durableId="1137450004">
    <w:abstractNumId w:val="6"/>
  </w:num>
  <w:num w:numId="19" w16cid:durableId="1047679657">
    <w:abstractNumId w:val="29"/>
  </w:num>
  <w:num w:numId="20" w16cid:durableId="309789121">
    <w:abstractNumId w:val="13"/>
  </w:num>
  <w:num w:numId="21" w16cid:durableId="1142774526">
    <w:abstractNumId w:val="4"/>
  </w:num>
  <w:num w:numId="22" w16cid:durableId="2102942942">
    <w:abstractNumId w:val="10"/>
  </w:num>
  <w:num w:numId="23" w16cid:durableId="140196668">
    <w:abstractNumId w:val="0"/>
  </w:num>
  <w:num w:numId="24" w16cid:durableId="1282104053">
    <w:abstractNumId w:val="1"/>
  </w:num>
  <w:num w:numId="25" w16cid:durableId="937979603">
    <w:abstractNumId w:val="2"/>
  </w:num>
  <w:num w:numId="26" w16cid:durableId="1644583122">
    <w:abstractNumId w:val="3"/>
  </w:num>
  <w:num w:numId="27" w16cid:durableId="151680731">
    <w:abstractNumId w:val="12"/>
  </w:num>
  <w:num w:numId="28" w16cid:durableId="201093182">
    <w:abstractNumId w:val="15"/>
  </w:num>
  <w:num w:numId="29" w16cid:durableId="760417957">
    <w:abstractNumId w:val="8"/>
  </w:num>
  <w:num w:numId="30" w16cid:durableId="2137672306">
    <w:abstractNumId w:val="11"/>
  </w:num>
  <w:num w:numId="31" w16cid:durableId="2089226280">
    <w:abstractNumId w:val="28"/>
  </w:num>
  <w:num w:numId="32" w16cid:durableId="1719012783">
    <w:abstractNumId w:val="16"/>
  </w:num>
  <w:num w:numId="33" w16cid:durableId="728646473">
    <w:abstractNumId w:val="30"/>
  </w:num>
  <w:num w:numId="34" w16cid:durableId="1392269487">
    <w:abstractNumId w:val="23"/>
  </w:num>
  <w:num w:numId="35" w16cid:durableId="1943604256">
    <w:abstractNumId w:val="20"/>
  </w:num>
  <w:num w:numId="36" w16cid:durableId="1777864320">
    <w:abstractNumId w:val="27"/>
  </w:num>
  <w:num w:numId="37" w16cid:durableId="2026863691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10"/>
  <w:hyphenationZone w:val="283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CF3"/>
    <w:rsid w:val="00000D30"/>
    <w:rsid w:val="000037BC"/>
    <w:rsid w:val="00003AA6"/>
    <w:rsid w:val="000064BF"/>
    <w:rsid w:val="0000662D"/>
    <w:rsid w:val="00006CAD"/>
    <w:rsid w:val="0000779E"/>
    <w:rsid w:val="000102B7"/>
    <w:rsid w:val="00012438"/>
    <w:rsid w:val="00013A61"/>
    <w:rsid w:val="000173E9"/>
    <w:rsid w:val="00025BD4"/>
    <w:rsid w:val="00026115"/>
    <w:rsid w:val="00027712"/>
    <w:rsid w:val="000320F3"/>
    <w:rsid w:val="00034200"/>
    <w:rsid w:val="000415CB"/>
    <w:rsid w:val="00041747"/>
    <w:rsid w:val="00041BDB"/>
    <w:rsid w:val="00046783"/>
    <w:rsid w:val="00050440"/>
    <w:rsid w:val="00050DD2"/>
    <w:rsid w:val="00051935"/>
    <w:rsid w:val="00057395"/>
    <w:rsid w:val="0006048F"/>
    <w:rsid w:val="00060B0B"/>
    <w:rsid w:val="000639CF"/>
    <w:rsid w:val="00067BDB"/>
    <w:rsid w:val="0007078B"/>
    <w:rsid w:val="00071728"/>
    <w:rsid w:val="00071D2A"/>
    <w:rsid w:val="00086DF8"/>
    <w:rsid w:val="0009130E"/>
    <w:rsid w:val="00095E20"/>
    <w:rsid w:val="00096EAC"/>
    <w:rsid w:val="00097317"/>
    <w:rsid w:val="00097432"/>
    <w:rsid w:val="000A299B"/>
    <w:rsid w:val="000A4D1E"/>
    <w:rsid w:val="000B18F6"/>
    <w:rsid w:val="000B6245"/>
    <w:rsid w:val="000C11CE"/>
    <w:rsid w:val="000C32C6"/>
    <w:rsid w:val="000C3826"/>
    <w:rsid w:val="000C5C66"/>
    <w:rsid w:val="000C7F3F"/>
    <w:rsid w:val="000D09D8"/>
    <w:rsid w:val="000D1A4A"/>
    <w:rsid w:val="000D3ED0"/>
    <w:rsid w:val="000D5E6F"/>
    <w:rsid w:val="000E02B0"/>
    <w:rsid w:val="000E0511"/>
    <w:rsid w:val="000E322E"/>
    <w:rsid w:val="000E7165"/>
    <w:rsid w:val="000E79D5"/>
    <w:rsid w:val="000F051B"/>
    <w:rsid w:val="000F1266"/>
    <w:rsid w:val="000F2A38"/>
    <w:rsid w:val="000F5E99"/>
    <w:rsid w:val="000F5F3F"/>
    <w:rsid w:val="000F782B"/>
    <w:rsid w:val="000F7B90"/>
    <w:rsid w:val="00103DC9"/>
    <w:rsid w:val="0010570A"/>
    <w:rsid w:val="001108F7"/>
    <w:rsid w:val="00112460"/>
    <w:rsid w:val="001136AE"/>
    <w:rsid w:val="00131474"/>
    <w:rsid w:val="00133CF9"/>
    <w:rsid w:val="00134BAD"/>
    <w:rsid w:val="001513B7"/>
    <w:rsid w:val="001573F8"/>
    <w:rsid w:val="00157C4D"/>
    <w:rsid w:val="00161056"/>
    <w:rsid w:val="001672B5"/>
    <w:rsid w:val="00167504"/>
    <w:rsid w:val="00172DF9"/>
    <w:rsid w:val="0017517E"/>
    <w:rsid w:val="0017725D"/>
    <w:rsid w:val="00184081"/>
    <w:rsid w:val="001862A1"/>
    <w:rsid w:val="00187F19"/>
    <w:rsid w:val="00196135"/>
    <w:rsid w:val="00196200"/>
    <w:rsid w:val="001A666D"/>
    <w:rsid w:val="001A6F8B"/>
    <w:rsid w:val="001B20DC"/>
    <w:rsid w:val="001B2B04"/>
    <w:rsid w:val="001B5500"/>
    <w:rsid w:val="001B643B"/>
    <w:rsid w:val="001B78B5"/>
    <w:rsid w:val="001C05EC"/>
    <w:rsid w:val="001C537A"/>
    <w:rsid w:val="001C556D"/>
    <w:rsid w:val="001C5A98"/>
    <w:rsid w:val="001D4A50"/>
    <w:rsid w:val="001D5120"/>
    <w:rsid w:val="001D6645"/>
    <w:rsid w:val="001D69EF"/>
    <w:rsid w:val="001D7EC0"/>
    <w:rsid w:val="001E0B00"/>
    <w:rsid w:val="001E2DFE"/>
    <w:rsid w:val="001E3668"/>
    <w:rsid w:val="001E56B7"/>
    <w:rsid w:val="001E63C9"/>
    <w:rsid w:val="001E6788"/>
    <w:rsid w:val="001E7C9B"/>
    <w:rsid w:val="001F17AE"/>
    <w:rsid w:val="001F5D0F"/>
    <w:rsid w:val="001F7B26"/>
    <w:rsid w:val="00206CFF"/>
    <w:rsid w:val="0021277E"/>
    <w:rsid w:val="0021417C"/>
    <w:rsid w:val="002154D8"/>
    <w:rsid w:val="00215644"/>
    <w:rsid w:val="00215753"/>
    <w:rsid w:val="00217483"/>
    <w:rsid w:val="00221824"/>
    <w:rsid w:val="002258D7"/>
    <w:rsid w:val="002271F6"/>
    <w:rsid w:val="00235C26"/>
    <w:rsid w:val="002457ED"/>
    <w:rsid w:val="0025208F"/>
    <w:rsid w:val="00255C2B"/>
    <w:rsid w:val="00263324"/>
    <w:rsid w:val="002667BD"/>
    <w:rsid w:val="0027017C"/>
    <w:rsid w:val="0027040C"/>
    <w:rsid w:val="0027128A"/>
    <w:rsid w:val="00272B13"/>
    <w:rsid w:val="00273739"/>
    <w:rsid w:val="002744AA"/>
    <w:rsid w:val="00274A0A"/>
    <w:rsid w:val="002758E1"/>
    <w:rsid w:val="0027648F"/>
    <w:rsid w:val="00276A75"/>
    <w:rsid w:val="0028011C"/>
    <w:rsid w:val="002852D5"/>
    <w:rsid w:val="002857E3"/>
    <w:rsid w:val="002878EE"/>
    <w:rsid w:val="002907C8"/>
    <w:rsid w:val="002918B6"/>
    <w:rsid w:val="00291A9B"/>
    <w:rsid w:val="002927B8"/>
    <w:rsid w:val="0029674F"/>
    <w:rsid w:val="0029690A"/>
    <w:rsid w:val="002A0965"/>
    <w:rsid w:val="002A5935"/>
    <w:rsid w:val="002B31DF"/>
    <w:rsid w:val="002C19CC"/>
    <w:rsid w:val="002C2BB7"/>
    <w:rsid w:val="002C3E38"/>
    <w:rsid w:val="002C62D0"/>
    <w:rsid w:val="002C77E2"/>
    <w:rsid w:val="002D2D35"/>
    <w:rsid w:val="002D4679"/>
    <w:rsid w:val="002D6DAB"/>
    <w:rsid w:val="002E452F"/>
    <w:rsid w:val="002E4856"/>
    <w:rsid w:val="002E566D"/>
    <w:rsid w:val="002E6E48"/>
    <w:rsid w:val="002E7A19"/>
    <w:rsid w:val="002F2ACA"/>
    <w:rsid w:val="002F6459"/>
    <w:rsid w:val="002F7CB0"/>
    <w:rsid w:val="0030048E"/>
    <w:rsid w:val="00300B4C"/>
    <w:rsid w:val="003058D3"/>
    <w:rsid w:val="00307C0B"/>
    <w:rsid w:val="003100AE"/>
    <w:rsid w:val="003112B1"/>
    <w:rsid w:val="00311CB8"/>
    <w:rsid w:val="00317889"/>
    <w:rsid w:val="00323EDA"/>
    <w:rsid w:val="00333B51"/>
    <w:rsid w:val="003355A7"/>
    <w:rsid w:val="00336F61"/>
    <w:rsid w:val="0034175B"/>
    <w:rsid w:val="00341E30"/>
    <w:rsid w:val="00344119"/>
    <w:rsid w:val="00344A53"/>
    <w:rsid w:val="003451D6"/>
    <w:rsid w:val="003510CE"/>
    <w:rsid w:val="00355066"/>
    <w:rsid w:val="003558CB"/>
    <w:rsid w:val="0035790C"/>
    <w:rsid w:val="00360C60"/>
    <w:rsid w:val="00361BE0"/>
    <w:rsid w:val="00367F42"/>
    <w:rsid w:val="00373ADC"/>
    <w:rsid w:val="0038040C"/>
    <w:rsid w:val="0038536F"/>
    <w:rsid w:val="00386645"/>
    <w:rsid w:val="003879AD"/>
    <w:rsid w:val="003903FA"/>
    <w:rsid w:val="003906AD"/>
    <w:rsid w:val="0039259B"/>
    <w:rsid w:val="00393E03"/>
    <w:rsid w:val="00394604"/>
    <w:rsid w:val="0039471B"/>
    <w:rsid w:val="0039681F"/>
    <w:rsid w:val="003A3E57"/>
    <w:rsid w:val="003A5D9C"/>
    <w:rsid w:val="003B0C8E"/>
    <w:rsid w:val="003B1AFA"/>
    <w:rsid w:val="003B22AC"/>
    <w:rsid w:val="003B2B65"/>
    <w:rsid w:val="003B79EA"/>
    <w:rsid w:val="003B7AD4"/>
    <w:rsid w:val="003C7EEE"/>
    <w:rsid w:val="003D2838"/>
    <w:rsid w:val="003D4BA3"/>
    <w:rsid w:val="003F03C5"/>
    <w:rsid w:val="003F23C7"/>
    <w:rsid w:val="003F32A3"/>
    <w:rsid w:val="003F761F"/>
    <w:rsid w:val="003F77B6"/>
    <w:rsid w:val="00405476"/>
    <w:rsid w:val="0040735B"/>
    <w:rsid w:val="004126CF"/>
    <w:rsid w:val="0041666D"/>
    <w:rsid w:val="00421558"/>
    <w:rsid w:val="0042177E"/>
    <w:rsid w:val="0042203F"/>
    <w:rsid w:val="00423790"/>
    <w:rsid w:val="0042402B"/>
    <w:rsid w:val="00430183"/>
    <w:rsid w:val="00430403"/>
    <w:rsid w:val="0043566E"/>
    <w:rsid w:val="00437B0E"/>
    <w:rsid w:val="0044020F"/>
    <w:rsid w:val="00445BEA"/>
    <w:rsid w:val="00450614"/>
    <w:rsid w:val="0045099A"/>
    <w:rsid w:val="00453AF3"/>
    <w:rsid w:val="004552BD"/>
    <w:rsid w:val="00455566"/>
    <w:rsid w:val="00464311"/>
    <w:rsid w:val="00471773"/>
    <w:rsid w:val="00473967"/>
    <w:rsid w:val="0047771A"/>
    <w:rsid w:val="00477B41"/>
    <w:rsid w:val="00477BF8"/>
    <w:rsid w:val="00482B1A"/>
    <w:rsid w:val="00483115"/>
    <w:rsid w:val="00484EE7"/>
    <w:rsid w:val="0048649C"/>
    <w:rsid w:val="00490C45"/>
    <w:rsid w:val="004A0205"/>
    <w:rsid w:val="004A5CC7"/>
    <w:rsid w:val="004B1331"/>
    <w:rsid w:val="004B1C9C"/>
    <w:rsid w:val="004B38DF"/>
    <w:rsid w:val="004B4172"/>
    <w:rsid w:val="004B72B1"/>
    <w:rsid w:val="004C12DF"/>
    <w:rsid w:val="004C31EE"/>
    <w:rsid w:val="004D168A"/>
    <w:rsid w:val="004D270C"/>
    <w:rsid w:val="004D43FC"/>
    <w:rsid w:val="004D532C"/>
    <w:rsid w:val="004D7064"/>
    <w:rsid w:val="004E0DA0"/>
    <w:rsid w:val="004E0EC7"/>
    <w:rsid w:val="004E1DBD"/>
    <w:rsid w:val="004F04FE"/>
    <w:rsid w:val="004F4E90"/>
    <w:rsid w:val="00500E6C"/>
    <w:rsid w:val="00503D02"/>
    <w:rsid w:val="00507A28"/>
    <w:rsid w:val="0051261E"/>
    <w:rsid w:val="00512BA7"/>
    <w:rsid w:val="005152E2"/>
    <w:rsid w:val="00516740"/>
    <w:rsid w:val="00516F1E"/>
    <w:rsid w:val="00517063"/>
    <w:rsid w:val="00521986"/>
    <w:rsid w:val="00527831"/>
    <w:rsid w:val="00537D47"/>
    <w:rsid w:val="00540DDF"/>
    <w:rsid w:val="00543CF3"/>
    <w:rsid w:val="00545B9D"/>
    <w:rsid w:val="0054684C"/>
    <w:rsid w:val="00551BEE"/>
    <w:rsid w:val="005570A0"/>
    <w:rsid w:val="005612B0"/>
    <w:rsid w:val="00561344"/>
    <w:rsid w:val="00563CD1"/>
    <w:rsid w:val="005658DC"/>
    <w:rsid w:val="005734C7"/>
    <w:rsid w:val="00575474"/>
    <w:rsid w:val="0057581E"/>
    <w:rsid w:val="00575845"/>
    <w:rsid w:val="00575E0C"/>
    <w:rsid w:val="00577153"/>
    <w:rsid w:val="0058018C"/>
    <w:rsid w:val="00585778"/>
    <w:rsid w:val="0058698C"/>
    <w:rsid w:val="00587129"/>
    <w:rsid w:val="0059355D"/>
    <w:rsid w:val="005936BD"/>
    <w:rsid w:val="0059689E"/>
    <w:rsid w:val="005976FC"/>
    <w:rsid w:val="005A5D2A"/>
    <w:rsid w:val="005A68D4"/>
    <w:rsid w:val="005B0345"/>
    <w:rsid w:val="005B045B"/>
    <w:rsid w:val="005B05F4"/>
    <w:rsid w:val="005B128E"/>
    <w:rsid w:val="005B28E2"/>
    <w:rsid w:val="005B44E4"/>
    <w:rsid w:val="005C21A2"/>
    <w:rsid w:val="005C23CA"/>
    <w:rsid w:val="005C3F82"/>
    <w:rsid w:val="005C59AF"/>
    <w:rsid w:val="005D10C7"/>
    <w:rsid w:val="005D11E3"/>
    <w:rsid w:val="005D4A76"/>
    <w:rsid w:val="005D6E9B"/>
    <w:rsid w:val="005D7626"/>
    <w:rsid w:val="005E23E4"/>
    <w:rsid w:val="005E4201"/>
    <w:rsid w:val="005E63F7"/>
    <w:rsid w:val="005E66BB"/>
    <w:rsid w:val="005F042A"/>
    <w:rsid w:val="005F1E56"/>
    <w:rsid w:val="005F4B37"/>
    <w:rsid w:val="00603C4E"/>
    <w:rsid w:val="006053FA"/>
    <w:rsid w:val="006056BB"/>
    <w:rsid w:val="00605B1D"/>
    <w:rsid w:val="00606E22"/>
    <w:rsid w:val="006117EA"/>
    <w:rsid w:val="006120C5"/>
    <w:rsid w:val="006124D0"/>
    <w:rsid w:val="0061391F"/>
    <w:rsid w:val="00613EE7"/>
    <w:rsid w:val="006144E8"/>
    <w:rsid w:val="0061473F"/>
    <w:rsid w:val="00615867"/>
    <w:rsid w:val="0061678A"/>
    <w:rsid w:val="00617ECF"/>
    <w:rsid w:val="00617FFB"/>
    <w:rsid w:val="00623668"/>
    <w:rsid w:val="00632A66"/>
    <w:rsid w:val="00632EAC"/>
    <w:rsid w:val="00641F6E"/>
    <w:rsid w:val="006426CF"/>
    <w:rsid w:val="00645051"/>
    <w:rsid w:val="006459BF"/>
    <w:rsid w:val="006517C6"/>
    <w:rsid w:val="006545EE"/>
    <w:rsid w:val="00654A84"/>
    <w:rsid w:val="00655BE5"/>
    <w:rsid w:val="00662017"/>
    <w:rsid w:val="00664E70"/>
    <w:rsid w:val="00670A84"/>
    <w:rsid w:val="006724B4"/>
    <w:rsid w:val="00677674"/>
    <w:rsid w:val="00677836"/>
    <w:rsid w:val="0068601C"/>
    <w:rsid w:val="00690253"/>
    <w:rsid w:val="00690960"/>
    <w:rsid w:val="006914F4"/>
    <w:rsid w:val="00693E55"/>
    <w:rsid w:val="00695892"/>
    <w:rsid w:val="00697C33"/>
    <w:rsid w:val="006A06FC"/>
    <w:rsid w:val="006A0B11"/>
    <w:rsid w:val="006A1715"/>
    <w:rsid w:val="006A2ED7"/>
    <w:rsid w:val="006A36D1"/>
    <w:rsid w:val="006A61AC"/>
    <w:rsid w:val="006A6965"/>
    <w:rsid w:val="006A6FD5"/>
    <w:rsid w:val="006A71BC"/>
    <w:rsid w:val="006B5B85"/>
    <w:rsid w:val="006C0BE3"/>
    <w:rsid w:val="006C38B4"/>
    <w:rsid w:val="006C3929"/>
    <w:rsid w:val="006C7DBD"/>
    <w:rsid w:val="006D20CE"/>
    <w:rsid w:val="006D5AC8"/>
    <w:rsid w:val="006D5FB3"/>
    <w:rsid w:val="006D6F49"/>
    <w:rsid w:val="006E194B"/>
    <w:rsid w:val="006E2353"/>
    <w:rsid w:val="006E447E"/>
    <w:rsid w:val="006E5606"/>
    <w:rsid w:val="006F5D37"/>
    <w:rsid w:val="006F6A49"/>
    <w:rsid w:val="0070106E"/>
    <w:rsid w:val="007013E8"/>
    <w:rsid w:val="00702CCB"/>
    <w:rsid w:val="00706165"/>
    <w:rsid w:val="00710027"/>
    <w:rsid w:val="00712820"/>
    <w:rsid w:val="00712D95"/>
    <w:rsid w:val="00715E93"/>
    <w:rsid w:val="00722F74"/>
    <w:rsid w:val="007233F9"/>
    <w:rsid w:val="00726242"/>
    <w:rsid w:val="00733D06"/>
    <w:rsid w:val="00734E90"/>
    <w:rsid w:val="00735B43"/>
    <w:rsid w:val="007366BD"/>
    <w:rsid w:val="0074431F"/>
    <w:rsid w:val="007459C8"/>
    <w:rsid w:val="00746DDB"/>
    <w:rsid w:val="007474DE"/>
    <w:rsid w:val="007476CE"/>
    <w:rsid w:val="007519D4"/>
    <w:rsid w:val="00756CF7"/>
    <w:rsid w:val="00757819"/>
    <w:rsid w:val="007603D2"/>
    <w:rsid w:val="00761F52"/>
    <w:rsid w:val="007672C9"/>
    <w:rsid w:val="0077159F"/>
    <w:rsid w:val="00773298"/>
    <w:rsid w:val="007838B7"/>
    <w:rsid w:val="007862ED"/>
    <w:rsid w:val="00792A29"/>
    <w:rsid w:val="00793D4F"/>
    <w:rsid w:val="00795298"/>
    <w:rsid w:val="0079573D"/>
    <w:rsid w:val="00795F00"/>
    <w:rsid w:val="00796DF4"/>
    <w:rsid w:val="007A094C"/>
    <w:rsid w:val="007A09AA"/>
    <w:rsid w:val="007A37B9"/>
    <w:rsid w:val="007A3BF0"/>
    <w:rsid w:val="007A4E3A"/>
    <w:rsid w:val="007A7283"/>
    <w:rsid w:val="007B3A1C"/>
    <w:rsid w:val="007B3EFE"/>
    <w:rsid w:val="007B4D89"/>
    <w:rsid w:val="007B609D"/>
    <w:rsid w:val="007C14B7"/>
    <w:rsid w:val="007C2B1A"/>
    <w:rsid w:val="007C2C5C"/>
    <w:rsid w:val="007C4405"/>
    <w:rsid w:val="007D0016"/>
    <w:rsid w:val="007D335B"/>
    <w:rsid w:val="007D57A4"/>
    <w:rsid w:val="007D696D"/>
    <w:rsid w:val="007E29B1"/>
    <w:rsid w:val="007E2EB5"/>
    <w:rsid w:val="007E3668"/>
    <w:rsid w:val="007E5FFB"/>
    <w:rsid w:val="007F0823"/>
    <w:rsid w:val="007F5A0D"/>
    <w:rsid w:val="007F6A73"/>
    <w:rsid w:val="007F7963"/>
    <w:rsid w:val="00800275"/>
    <w:rsid w:val="0080108B"/>
    <w:rsid w:val="008026A2"/>
    <w:rsid w:val="008032BC"/>
    <w:rsid w:val="00814559"/>
    <w:rsid w:val="00814B01"/>
    <w:rsid w:val="00815412"/>
    <w:rsid w:val="00815480"/>
    <w:rsid w:val="00817837"/>
    <w:rsid w:val="0082344B"/>
    <w:rsid w:val="00823E84"/>
    <w:rsid w:val="00830609"/>
    <w:rsid w:val="00831B32"/>
    <w:rsid w:val="0084007B"/>
    <w:rsid w:val="008435FF"/>
    <w:rsid w:val="00844079"/>
    <w:rsid w:val="00850F98"/>
    <w:rsid w:val="00861500"/>
    <w:rsid w:val="00864210"/>
    <w:rsid w:val="00872195"/>
    <w:rsid w:val="00872427"/>
    <w:rsid w:val="00872DBB"/>
    <w:rsid w:val="00872F78"/>
    <w:rsid w:val="00874E59"/>
    <w:rsid w:val="008754CD"/>
    <w:rsid w:val="0087596D"/>
    <w:rsid w:val="00876DA7"/>
    <w:rsid w:val="008771CA"/>
    <w:rsid w:val="0088010E"/>
    <w:rsid w:val="00882D19"/>
    <w:rsid w:val="00884F25"/>
    <w:rsid w:val="0089129B"/>
    <w:rsid w:val="00893A0D"/>
    <w:rsid w:val="00896795"/>
    <w:rsid w:val="008979D8"/>
    <w:rsid w:val="00897A01"/>
    <w:rsid w:val="008A20DB"/>
    <w:rsid w:val="008A3E0D"/>
    <w:rsid w:val="008A4790"/>
    <w:rsid w:val="008A6602"/>
    <w:rsid w:val="008A71DA"/>
    <w:rsid w:val="008B0E04"/>
    <w:rsid w:val="008B157B"/>
    <w:rsid w:val="008B7DE2"/>
    <w:rsid w:val="008C1148"/>
    <w:rsid w:val="008C1782"/>
    <w:rsid w:val="008C327D"/>
    <w:rsid w:val="008C3CF2"/>
    <w:rsid w:val="008C4872"/>
    <w:rsid w:val="008D2030"/>
    <w:rsid w:val="008E1366"/>
    <w:rsid w:val="008E18AB"/>
    <w:rsid w:val="008E456A"/>
    <w:rsid w:val="008E60E2"/>
    <w:rsid w:val="008E7618"/>
    <w:rsid w:val="008F494E"/>
    <w:rsid w:val="008F6977"/>
    <w:rsid w:val="008F7789"/>
    <w:rsid w:val="008F7D45"/>
    <w:rsid w:val="0090382F"/>
    <w:rsid w:val="009042E1"/>
    <w:rsid w:val="0090750C"/>
    <w:rsid w:val="009104F7"/>
    <w:rsid w:val="00913100"/>
    <w:rsid w:val="009159B7"/>
    <w:rsid w:val="009162BB"/>
    <w:rsid w:val="00925376"/>
    <w:rsid w:val="00926CA3"/>
    <w:rsid w:val="00926D48"/>
    <w:rsid w:val="009319D9"/>
    <w:rsid w:val="009337D0"/>
    <w:rsid w:val="00934524"/>
    <w:rsid w:val="009406C8"/>
    <w:rsid w:val="00942B97"/>
    <w:rsid w:val="00943F65"/>
    <w:rsid w:val="00946F1E"/>
    <w:rsid w:val="00952AC7"/>
    <w:rsid w:val="009541A0"/>
    <w:rsid w:val="00957E2E"/>
    <w:rsid w:val="00961BE3"/>
    <w:rsid w:val="00965747"/>
    <w:rsid w:val="00965A2E"/>
    <w:rsid w:val="00967031"/>
    <w:rsid w:val="00970903"/>
    <w:rsid w:val="009745E2"/>
    <w:rsid w:val="009839AD"/>
    <w:rsid w:val="00996CFC"/>
    <w:rsid w:val="009A4A01"/>
    <w:rsid w:val="009A6152"/>
    <w:rsid w:val="009B1968"/>
    <w:rsid w:val="009B41F0"/>
    <w:rsid w:val="009B50D9"/>
    <w:rsid w:val="009B66AF"/>
    <w:rsid w:val="009C27E6"/>
    <w:rsid w:val="009D18A7"/>
    <w:rsid w:val="009D6820"/>
    <w:rsid w:val="009E35A8"/>
    <w:rsid w:val="009E47E2"/>
    <w:rsid w:val="009E4CBA"/>
    <w:rsid w:val="009E6102"/>
    <w:rsid w:val="009E76DB"/>
    <w:rsid w:val="009F03AD"/>
    <w:rsid w:val="009F3682"/>
    <w:rsid w:val="009F57E9"/>
    <w:rsid w:val="009F66A2"/>
    <w:rsid w:val="009F6DF3"/>
    <w:rsid w:val="00A0030E"/>
    <w:rsid w:val="00A006BE"/>
    <w:rsid w:val="00A023D2"/>
    <w:rsid w:val="00A02826"/>
    <w:rsid w:val="00A03F9F"/>
    <w:rsid w:val="00A070B4"/>
    <w:rsid w:val="00A07561"/>
    <w:rsid w:val="00A078FB"/>
    <w:rsid w:val="00A117BA"/>
    <w:rsid w:val="00A13B29"/>
    <w:rsid w:val="00A16985"/>
    <w:rsid w:val="00A2084D"/>
    <w:rsid w:val="00A226D3"/>
    <w:rsid w:val="00A228B2"/>
    <w:rsid w:val="00A23CAD"/>
    <w:rsid w:val="00A24F02"/>
    <w:rsid w:val="00A26F1C"/>
    <w:rsid w:val="00A319A2"/>
    <w:rsid w:val="00A42517"/>
    <w:rsid w:val="00A426FD"/>
    <w:rsid w:val="00A446EC"/>
    <w:rsid w:val="00A44E70"/>
    <w:rsid w:val="00A5044F"/>
    <w:rsid w:val="00A52D72"/>
    <w:rsid w:val="00A544F6"/>
    <w:rsid w:val="00A54F0B"/>
    <w:rsid w:val="00A57F3F"/>
    <w:rsid w:val="00A64E4A"/>
    <w:rsid w:val="00A65079"/>
    <w:rsid w:val="00A673CF"/>
    <w:rsid w:val="00A73A8E"/>
    <w:rsid w:val="00A766AA"/>
    <w:rsid w:val="00A77BEA"/>
    <w:rsid w:val="00A810EC"/>
    <w:rsid w:val="00A81736"/>
    <w:rsid w:val="00A84DC1"/>
    <w:rsid w:val="00A90E66"/>
    <w:rsid w:val="00AB177C"/>
    <w:rsid w:val="00AB5A38"/>
    <w:rsid w:val="00AB75F3"/>
    <w:rsid w:val="00AD0ADA"/>
    <w:rsid w:val="00AD251E"/>
    <w:rsid w:val="00AD26A4"/>
    <w:rsid w:val="00AD339F"/>
    <w:rsid w:val="00AE18D5"/>
    <w:rsid w:val="00AE3F3C"/>
    <w:rsid w:val="00AE40ED"/>
    <w:rsid w:val="00AE4CEC"/>
    <w:rsid w:val="00AF1629"/>
    <w:rsid w:val="00AF2ACB"/>
    <w:rsid w:val="00AF41BF"/>
    <w:rsid w:val="00AF4E08"/>
    <w:rsid w:val="00B04C27"/>
    <w:rsid w:val="00B12BEC"/>
    <w:rsid w:val="00B142B4"/>
    <w:rsid w:val="00B14A09"/>
    <w:rsid w:val="00B169C8"/>
    <w:rsid w:val="00B17876"/>
    <w:rsid w:val="00B17B13"/>
    <w:rsid w:val="00B20F6B"/>
    <w:rsid w:val="00B224FC"/>
    <w:rsid w:val="00B23C47"/>
    <w:rsid w:val="00B305BC"/>
    <w:rsid w:val="00B31186"/>
    <w:rsid w:val="00B3226E"/>
    <w:rsid w:val="00B33318"/>
    <w:rsid w:val="00B34626"/>
    <w:rsid w:val="00B377DC"/>
    <w:rsid w:val="00B40BB9"/>
    <w:rsid w:val="00B43467"/>
    <w:rsid w:val="00B4544B"/>
    <w:rsid w:val="00B459ED"/>
    <w:rsid w:val="00B46130"/>
    <w:rsid w:val="00B50730"/>
    <w:rsid w:val="00B54355"/>
    <w:rsid w:val="00B5450B"/>
    <w:rsid w:val="00B618FA"/>
    <w:rsid w:val="00B64B88"/>
    <w:rsid w:val="00B742B7"/>
    <w:rsid w:val="00B77183"/>
    <w:rsid w:val="00B806DA"/>
    <w:rsid w:val="00B825E8"/>
    <w:rsid w:val="00B8410E"/>
    <w:rsid w:val="00B94D9F"/>
    <w:rsid w:val="00B96B0A"/>
    <w:rsid w:val="00BA421B"/>
    <w:rsid w:val="00BA62B1"/>
    <w:rsid w:val="00BA6488"/>
    <w:rsid w:val="00BA7C86"/>
    <w:rsid w:val="00BB01D3"/>
    <w:rsid w:val="00BB093F"/>
    <w:rsid w:val="00BB753C"/>
    <w:rsid w:val="00BB7DBC"/>
    <w:rsid w:val="00BC0777"/>
    <w:rsid w:val="00BC49D3"/>
    <w:rsid w:val="00BD1629"/>
    <w:rsid w:val="00BD2281"/>
    <w:rsid w:val="00BD23FA"/>
    <w:rsid w:val="00BD47BE"/>
    <w:rsid w:val="00BD705F"/>
    <w:rsid w:val="00BE09B9"/>
    <w:rsid w:val="00BE5511"/>
    <w:rsid w:val="00BE6E71"/>
    <w:rsid w:val="00BE7390"/>
    <w:rsid w:val="00BE7980"/>
    <w:rsid w:val="00BF2B01"/>
    <w:rsid w:val="00C063E7"/>
    <w:rsid w:val="00C067E7"/>
    <w:rsid w:val="00C11408"/>
    <w:rsid w:val="00C13F9F"/>
    <w:rsid w:val="00C20587"/>
    <w:rsid w:val="00C31BB5"/>
    <w:rsid w:val="00C32AD7"/>
    <w:rsid w:val="00C33588"/>
    <w:rsid w:val="00C33771"/>
    <w:rsid w:val="00C408C8"/>
    <w:rsid w:val="00C42E91"/>
    <w:rsid w:val="00C4624D"/>
    <w:rsid w:val="00C4763B"/>
    <w:rsid w:val="00C477C4"/>
    <w:rsid w:val="00C5101F"/>
    <w:rsid w:val="00C532E5"/>
    <w:rsid w:val="00C550AF"/>
    <w:rsid w:val="00C56637"/>
    <w:rsid w:val="00C604C9"/>
    <w:rsid w:val="00C6127D"/>
    <w:rsid w:val="00C6220E"/>
    <w:rsid w:val="00C637FD"/>
    <w:rsid w:val="00C65DC0"/>
    <w:rsid w:val="00C66D62"/>
    <w:rsid w:val="00C72297"/>
    <w:rsid w:val="00C73BE9"/>
    <w:rsid w:val="00C73FBB"/>
    <w:rsid w:val="00C74D4C"/>
    <w:rsid w:val="00C75638"/>
    <w:rsid w:val="00C77692"/>
    <w:rsid w:val="00C77A5A"/>
    <w:rsid w:val="00C81AD4"/>
    <w:rsid w:val="00C827D7"/>
    <w:rsid w:val="00C84CC2"/>
    <w:rsid w:val="00C9022C"/>
    <w:rsid w:val="00C90AA1"/>
    <w:rsid w:val="00C9123F"/>
    <w:rsid w:val="00C93BC0"/>
    <w:rsid w:val="00C94607"/>
    <w:rsid w:val="00CA13C5"/>
    <w:rsid w:val="00CA20D6"/>
    <w:rsid w:val="00CA3594"/>
    <w:rsid w:val="00CA42CC"/>
    <w:rsid w:val="00CA7BA9"/>
    <w:rsid w:val="00CB23E3"/>
    <w:rsid w:val="00CB430B"/>
    <w:rsid w:val="00CB6D48"/>
    <w:rsid w:val="00CB7917"/>
    <w:rsid w:val="00CC326F"/>
    <w:rsid w:val="00CC367C"/>
    <w:rsid w:val="00CC53F8"/>
    <w:rsid w:val="00CC5AF1"/>
    <w:rsid w:val="00CC6EE3"/>
    <w:rsid w:val="00CC7092"/>
    <w:rsid w:val="00CD6119"/>
    <w:rsid w:val="00CD6443"/>
    <w:rsid w:val="00CE0902"/>
    <w:rsid w:val="00CE3CE1"/>
    <w:rsid w:val="00CE3FDD"/>
    <w:rsid w:val="00CE5CDB"/>
    <w:rsid w:val="00CE6298"/>
    <w:rsid w:val="00CE76F4"/>
    <w:rsid w:val="00CF7718"/>
    <w:rsid w:val="00D01FB6"/>
    <w:rsid w:val="00D03DF9"/>
    <w:rsid w:val="00D07852"/>
    <w:rsid w:val="00D1290D"/>
    <w:rsid w:val="00D1295B"/>
    <w:rsid w:val="00D16DDE"/>
    <w:rsid w:val="00D16EA0"/>
    <w:rsid w:val="00D20092"/>
    <w:rsid w:val="00D26F5C"/>
    <w:rsid w:val="00D33B70"/>
    <w:rsid w:val="00D347E3"/>
    <w:rsid w:val="00D4308E"/>
    <w:rsid w:val="00D4322B"/>
    <w:rsid w:val="00D43CF8"/>
    <w:rsid w:val="00D451EE"/>
    <w:rsid w:val="00D50353"/>
    <w:rsid w:val="00D506BD"/>
    <w:rsid w:val="00D62011"/>
    <w:rsid w:val="00D62918"/>
    <w:rsid w:val="00D66ED8"/>
    <w:rsid w:val="00D829B1"/>
    <w:rsid w:val="00D837EF"/>
    <w:rsid w:val="00D838FA"/>
    <w:rsid w:val="00D8664D"/>
    <w:rsid w:val="00D91675"/>
    <w:rsid w:val="00D94F1E"/>
    <w:rsid w:val="00DA18BC"/>
    <w:rsid w:val="00DA415A"/>
    <w:rsid w:val="00DA60CE"/>
    <w:rsid w:val="00DB1757"/>
    <w:rsid w:val="00DB2E72"/>
    <w:rsid w:val="00DB37FA"/>
    <w:rsid w:val="00DB3A1D"/>
    <w:rsid w:val="00DC1720"/>
    <w:rsid w:val="00DC54C6"/>
    <w:rsid w:val="00DC7DF6"/>
    <w:rsid w:val="00DD5408"/>
    <w:rsid w:val="00DD5569"/>
    <w:rsid w:val="00DD556B"/>
    <w:rsid w:val="00DD6593"/>
    <w:rsid w:val="00DE104C"/>
    <w:rsid w:val="00DE47EB"/>
    <w:rsid w:val="00DE6322"/>
    <w:rsid w:val="00DE6388"/>
    <w:rsid w:val="00DF13AA"/>
    <w:rsid w:val="00DF13B0"/>
    <w:rsid w:val="00DF27AF"/>
    <w:rsid w:val="00DF3129"/>
    <w:rsid w:val="00DF3490"/>
    <w:rsid w:val="00DF586B"/>
    <w:rsid w:val="00E01365"/>
    <w:rsid w:val="00E05C0C"/>
    <w:rsid w:val="00E10D86"/>
    <w:rsid w:val="00E11205"/>
    <w:rsid w:val="00E11266"/>
    <w:rsid w:val="00E11A00"/>
    <w:rsid w:val="00E121F5"/>
    <w:rsid w:val="00E13C66"/>
    <w:rsid w:val="00E1594C"/>
    <w:rsid w:val="00E1684F"/>
    <w:rsid w:val="00E17B8E"/>
    <w:rsid w:val="00E31BD4"/>
    <w:rsid w:val="00E3345D"/>
    <w:rsid w:val="00E408AA"/>
    <w:rsid w:val="00E442A3"/>
    <w:rsid w:val="00E443BF"/>
    <w:rsid w:val="00E46834"/>
    <w:rsid w:val="00E47AC5"/>
    <w:rsid w:val="00E47BD5"/>
    <w:rsid w:val="00E60014"/>
    <w:rsid w:val="00E63B89"/>
    <w:rsid w:val="00E63C74"/>
    <w:rsid w:val="00E66067"/>
    <w:rsid w:val="00E667AF"/>
    <w:rsid w:val="00E67672"/>
    <w:rsid w:val="00E70304"/>
    <w:rsid w:val="00E718BF"/>
    <w:rsid w:val="00E737F2"/>
    <w:rsid w:val="00E7477B"/>
    <w:rsid w:val="00E74F60"/>
    <w:rsid w:val="00E7620A"/>
    <w:rsid w:val="00E80E02"/>
    <w:rsid w:val="00E827AB"/>
    <w:rsid w:val="00E8410F"/>
    <w:rsid w:val="00E84260"/>
    <w:rsid w:val="00E90FC2"/>
    <w:rsid w:val="00E97C43"/>
    <w:rsid w:val="00EA1879"/>
    <w:rsid w:val="00EA27E5"/>
    <w:rsid w:val="00EA5429"/>
    <w:rsid w:val="00EA578D"/>
    <w:rsid w:val="00EA57C3"/>
    <w:rsid w:val="00EB1C0C"/>
    <w:rsid w:val="00EB5874"/>
    <w:rsid w:val="00EB7931"/>
    <w:rsid w:val="00EC0CF4"/>
    <w:rsid w:val="00ED44C7"/>
    <w:rsid w:val="00EE0EAC"/>
    <w:rsid w:val="00EE4CF5"/>
    <w:rsid w:val="00EF3A9C"/>
    <w:rsid w:val="00EF762D"/>
    <w:rsid w:val="00EF7A95"/>
    <w:rsid w:val="00F01F8F"/>
    <w:rsid w:val="00F10D01"/>
    <w:rsid w:val="00F10FE2"/>
    <w:rsid w:val="00F1123A"/>
    <w:rsid w:val="00F13C10"/>
    <w:rsid w:val="00F14CAC"/>
    <w:rsid w:val="00F30D7D"/>
    <w:rsid w:val="00F32375"/>
    <w:rsid w:val="00F3254F"/>
    <w:rsid w:val="00F43790"/>
    <w:rsid w:val="00F50FBB"/>
    <w:rsid w:val="00F51CDC"/>
    <w:rsid w:val="00F5426C"/>
    <w:rsid w:val="00F60000"/>
    <w:rsid w:val="00F65BBA"/>
    <w:rsid w:val="00F705E1"/>
    <w:rsid w:val="00F70DEC"/>
    <w:rsid w:val="00F740D6"/>
    <w:rsid w:val="00F7420A"/>
    <w:rsid w:val="00F770E7"/>
    <w:rsid w:val="00F779B4"/>
    <w:rsid w:val="00F77E01"/>
    <w:rsid w:val="00F801E2"/>
    <w:rsid w:val="00F80A6D"/>
    <w:rsid w:val="00F81F71"/>
    <w:rsid w:val="00F82E49"/>
    <w:rsid w:val="00F913C2"/>
    <w:rsid w:val="00F92E64"/>
    <w:rsid w:val="00F93D57"/>
    <w:rsid w:val="00F94F19"/>
    <w:rsid w:val="00FA08A5"/>
    <w:rsid w:val="00FA1C4D"/>
    <w:rsid w:val="00FA3B5A"/>
    <w:rsid w:val="00FA3D11"/>
    <w:rsid w:val="00FA3E0A"/>
    <w:rsid w:val="00FA4F2D"/>
    <w:rsid w:val="00FA5CDF"/>
    <w:rsid w:val="00FA779D"/>
    <w:rsid w:val="00FB1A26"/>
    <w:rsid w:val="00FB2F94"/>
    <w:rsid w:val="00FB512B"/>
    <w:rsid w:val="00FB590C"/>
    <w:rsid w:val="00FB658E"/>
    <w:rsid w:val="00FC1657"/>
    <w:rsid w:val="00FC1B4B"/>
    <w:rsid w:val="00FC63C7"/>
    <w:rsid w:val="00FD6DE4"/>
    <w:rsid w:val="00FE2746"/>
    <w:rsid w:val="00FF0801"/>
    <w:rsid w:val="00FF6893"/>
    <w:rsid w:val="00FF7EA9"/>
    <w:rsid w:val="14259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D1D176A"/>
  <w14:defaultImageDpi w14:val="32767"/>
  <w15:chartTrackingRefBased/>
  <w15:docId w15:val="{3AB0A78D-CECF-4058-89FF-1DAB610F4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uiPriority="35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 w:qFormat="1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1" w:qFormat="1"/>
    <w:lsdException w:name="Medium Grid 3 Accent 1" w:uiPriority="60"/>
    <w:lsdException w:name="Dark List Accent 1" w:uiPriority="61"/>
    <w:lsdException w:name="Colorful Shading Accent 1" w:uiPriority="62"/>
    <w:lsdException w:name="Colorful List Accent 1" w:uiPriority="63" w:qFormat="1"/>
    <w:lsdException w:name="Colorful Grid Accent 1" w:uiPriority="64" w:qFormat="1"/>
    <w:lsdException w:name="Light Shading Accent 2" w:uiPriority="65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 w:qFormat="1"/>
    <w:lsdException w:name="Medium Grid 2 Accent 2" w:uiPriority="73" w:qFormat="1"/>
    <w:lsdException w:name="Medium Grid 3 Accent 2" w:uiPriority="60" w:qFormat="1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99"/>
    <w:lsdException w:name="Light Grid Accent 3" w:uiPriority="34" w:qFormat="1"/>
    <w:lsdException w:name="Medium Shading 1 Accent 3" w:uiPriority="29" w:qFormat="1"/>
    <w:lsdException w:name="Medium Shading 2 Accent 3" w:uiPriority="30" w:qFormat="1"/>
    <w:lsdException w:name="Medium List 1 Accent 3" w:uiPriority="66"/>
    <w:lsdException w:name="Medium List 2 Accent 3" w:uiPriority="67"/>
    <w:lsdException w:name="Medium Grid 1 Accent 3" w:uiPriority="68"/>
    <w:lsdException w:name="Medium Grid 2 Accent 3" w:uiPriority="69"/>
    <w:lsdException w:name="Medium Grid 3 Accent 3" w:uiPriority="70"/>
    <w:lsdException w:name="Dark List Accent 3" w:uiPriority="71"/>
    <w:lsdException w:name="Colorful Shading Accent 3" w:uiPriority="72"/>
    <w:lsdException w:name="Colorful List Accent 3" w:uiPriority="73"/>
    <w:lsdException w:name="Colorful Grid Accent 3" w:uiPriority="60"/>
    <w:lsdException w:name="Light Shading Accent 4" w:uiPriority="61"/>
    <w:lsdException w:name="Light List Accent 4" w:uiPriority="62"/>
    <w:lsdException w:name="Light Grid Accent 4" w:uiPriority="63"/>
    <w:lsdException w:name="Medium Shading 1 Accent 4" w:uiPriority="64"/>
    <w:lsdException w:name="Medium Shading 2 Accent 4" w:uiPriority="65"/>
    <w:lsdException w:name="Medium List 1 Accent 4" w:uiPriority="66"/>
    <w:lsdException w:name="Medium List 2 Accent 4" w:uiPriority="67"/>
    <w:lsdException w:name="Medium Grid 1 Accent 4" w:uiPriority="68"/>
    <w:lsdException w:name="Medium Grid 2 Accent 4" w:uiPriority="69"/>
    <w:lsdException w:name="Medium Grid 3 Accent 4" w:uiPriority="70"/>
    <w:lsdException w:name="Dark List Accent 4" w:uiPriority="71"/>
    <w:lsdException w:name="Colorful Shading Accent 4" w:uiPriority="72"/>
    <w:lsdException w:name="Colorful List Accent 4" w:uiPriority="73"/>
    <w:lsdException w:name="Colorful Grid Accent 4" w:uiPriority="60"/>
    <w:lsdException w:name="Light Shading Accent 5" w:uiPriority="61"/>
    <w:lsdException w:name="Light List Accent 5" w:uiPriority="62"/>
    <w:lsdException w:name="Light Grid Accent 5" w:uiPriority="63"/>
    <w:lsdException w:name="Medium Shading 1 Accent 5" w:uiPriority="64"/>
    <w:lsdException w:name="Medium Shading 2 Accent 5" w:uiPriority="65"/>
    <w:lsdException w:name="Medium List 1 Accent 5" w:uiPriority="66"/>
    <w:lsdException w:name="Medium List 2 Accent 5" w:uiPriority="67"/>
    <w:lsdException w:name="Medium Grid 1 Accent 5" w:uiPriority="68"/>
    <w:lsdException w:name="Medium Grid 2 Accent 5" w:uiPriority="69"/>
    <w:lsdException w:name="Medium Grid 3 Accent 5" w:uiPriority="70"/>
    <w:lsdException w:name="Dark List Accent 5" w:uiPriority="71"/>
    <w:lsdException w:name="Colorful Shading Accent 5" w:uiPriority="72"/>
    <w:lsdException w:name="Colorful List Accent 5" w:uiPriority="73"/>
    <w:lsdException w:name="Colorful Grid Accent 5" w:uiPriority="60"/>
    <w:lsdException w:name="Light Shading Accent 6" w:uiPriority="61"/>
    <w:lsdException w:name="Light List Accent 6" w:uiPriority="62"/>
    <w:lsdException w:name="Light Grid Accent 6" w:uiPriority="63"/>
    <w:lsdException w:name="Medium Shading 1 Accent 6" w:uiPriority="64"/>
    <w:lsdException w:name="Medium Shading 2 Accent 6" w:uiPriority="65"/>
    <w:lsdException w:name="Medium List 1 Accent 6" w:uiPriority="66"/>
    <w:lsdException w:name="Medium List 2 Accent 6" w:uiPriority="67"/>
    <w:lsdException w:name="Medium Grid 1 Accent 6" w:uiPriority="68"/>
    <w:lsdException w:name="Medium Grid 2 Accent 6" w:uiPriority="69"/>
    <w:lsdException w:name="Medium Grid 3 Accent 6" w:uiPriority="70"/>
    <w:lsdException w:name="Dark List Accent 6" w:uiPriority="71"/>
    <w:lsdException w:name="Colorful Shading Accent 6" w:uiPriority="72"/>
    <w:lsdException w:name="Colorful List Accent 6" w:uiPriority="73"/>
    <w:lsdException w:name="Colorful Grid Accent 6" w:uiPriority="60"/>
    <w:lsdException w:name="Subtle Emphasis" w:uiPriority="61" w:qFormat="1"/>
    <w:lsdException w:name="Intense Emphasis" w:uiPriority="62" w:qFormat="1"/>
    <w:lsdException w:name="Subtle Reference" w:uiPriority="63" w:qFormat="1"/>
    <w:lsdException w:name="Intense Reference" w:uiPriority="64" w:qFormat="1"/>
    <w:lsdException w:name="Book Title" w:uiPriority="65" w:qFormat="1"/>
    <w:lsdException w:name="Bibliography" w:semiHidden="1" w:uiPriority="66" w:unhideWhenUsed="1"/>
    <w:lsdException w:name="TOC Heading" w:semiHidden="1" w:uiPriority="67" w:unhideWhenUsed="1" w:qFormat="1"/>
    <w:lsdException w:name="Plain Table 1" w:uiPriority="68"/>
    <w:lsdException w:name="Plain Table 2" w:uiPriority="69"/>
    <w:lsdException w:name="Plain Table 3" w:uiPriority="70" w:qFormat="1"/>
    <w:lsdException w:name="Plain Table 4" w:uiPriority="71" w:qFormat="1"/>
    <w:lsdException w:name="Plain Table 5" w:uiPriority="72" w:qFormat="1"/>
    <w:lsdException w:name="Grid Table Light" w:uiPriority="73" w:qFormat="1"/>
    <w:lsdException w:name="Grid Table 1 Light" w:uiPriority="60" w:qFormat="1"/>
    <w:lsdException w:name="Grid Table 2" w:uiPriority="61"/>
    <w:lsdException w:name="Grid Table 3" w:uiPriority="62" w:qFormat="1"/>
    <w:lsdException w:name="Grid Table 4" w:uiPriority="63"/>
    <w:lsdException w:name="Grid Table 5 Dark" w:uiPriority="64"/>
    <w:lsdException w:name="Grid Table 6 Colorful" w:uiPriority="65" w:qFormat="1"/>
    <w:lsdException w:name="Grid Table 7 Colorful" w:uiPriority="66" w:qFormat="1"/>
    <w:lsdException w:name="Grid Table 1 Light Accent 1" w:uiPriority="67" w:qFormat="1"/>
    <w:lsdException w:name="Grid Table 2 Accent 1" w:uiPriority="68" w:qFormat="1"/>
    <w:lsdException w:name="Grid Table 3 Accent 1" w:uiPriority="69" w:qFormat="1"/>
    <w:lsdException w:name="Grid Table 4 Accent 1" w:uiPriority="70"/>
    <w:lsdException w:name="Grid Table 5 Dark Accent 1" w:uiPriority="71" w:qFormat="1"/>
    <w:lsdException w:name="Grid Table 6 Colorful Accent 1" w:uiPriority="72"/>
    <w:lsdException w:name="Grid Table 7 Colorful Accent 1" w:uiPriority="73"/>
    <w:lsdException w:name="Grid Table 1 Light Accent 2" w:uiPriority="19" w:qFormat="1"/>
    <w:lsdException w:name="Grid Table 2 Accent 2" w:uiPriority="21" w:qFormat="1"/>
    <w:lsdException w:name="Grid Table 3 Accent 2" w:uiPriority="31" w:qFormat="1"/>
    <w:lsdException w:name="Grid Table 4 Accent 2" w:uiPriority="32" w:qFormat="1"/>
    <w:lsdException w:name="Grid Table 5 Dark Accent 2" w:uiPriority="33" w:qFormat="1"/>
    <w:lsdException w:name="Grid Table 6 Colorful Accent 2" w:uiPriority="37"/>
    <w:lsdException w:name="Grid Table 7 Colorful Accent 2" w:uiPriority="39" w:qFormat="1"/>
    <w:lsdException w:name="Grid Table 1 Light Accent 3" w:uiPriority="41"/>
    <w:lsdException w:name="Grid Table 2 Accent 3" w:uiPriority="42"/>
    <w:lsdException w:name="Grid Table 3 Accent 3" w:uiPriority="43"/>
    <w:lsdException w:name="Grid Table 4 Accent 3" w:uiPriority="44"/>
    <w:lsdException w:name="Grid Table 5 Dark Accent 3" w:uiPriority="45"/>
    <w:lsdException w:name="Grid Table 6 Colorful Accent 3" w:uiPriority="40"/>
    <w:lsdException w:name="Grid Table 7 Colorful Accent 3" w:uiPriority="46"/>
    <w:lsdException w:name="Grid Table 1 Light Accent 4" w:uiPriority="47"/>
    <w:lsdException w:name="Grid Table 2 Accent 4" w:uiPriority="48"/>
    <w:lsdException w:name="Grid Table 3 Accent 4" w:uiPriority="49"/>
    <w:lsdException w:name="Grid Table 4 Accent 4" w:uiPriority="50"/>
    <w:lsdException w:name="Grid Table 5 Dark Accent 4" w:uiPriority="51"/>
    <w:lsdException w:name="Grid Table 6 Colorful Accent 4" w:uiPriority="52"/>
    <w:lsdException w:name="Grid Table 7 Colorful Accent 4" w:uiPriority="46"/>
    <w:lsdException w:name="Grid Table 1 Light Accent 5" w:uiPriority="47"/>
    <w:lsdException w:name="Grid Table 2 Accent 5" w:uiPriority="48"/>
    <w:lsdException w:name="Grid Table 3 Accent 5" w:uiPriority="49"/>
    <w:lsdException w:name="Grid Table 4 Accent 5" w:uiPriority="50"/>
    <w:lsdException w:name="Grid Table 5 Dark Accent 5" w:uiPriority="51"/>
    <w:lsdException w:name="Grid Table 6 Colorful Accent 5" w:uiPriority="52"/>
    <w:lsdException w:name="Grid Table 7 Colorful Accent 5" w:uiPriority="46"/>
    <w:lsdException w:name="Grid Table 1 Light Accent 6" w:uiPriority="47"/>
    <w:lsdException w:name="Grid Table 2 Accent 6" w:uiPriority="48"/>
    <w:lsdException w:name="Grid Table 3 Accent 6" w:uiPriority="49"/>
    <w:lsdException w:name="Grid Table 4 Accent 6" w:uiPriority="50"/>
    <w:lsdException w:name="Grid Table 5 Dark Accent 6" w:uiPriority="51"/>
    <w:lsdException w:name="Grid Table 6 Colorful Accent 6" w:uiPriority="52"/>
    <w:lsdException w:name="Grid Table 7 Colorful Accent 6" w:uiPriority="46"/>
    <w:lsdException w:name="List Table 1 Light" w:uiPriority="47"/>
    <w:lsdException w:name="List Table 2" w:uiPriority="48"/>
    <w:lsdException w:name="List Table 3" w:uiPriority="49"/>
    <w:lsdException w:name="List Table 4" w:uiPriority="50"/>
    <w:lsdException w:name="List Table 5 Dark" w:uiPriority="51"/>
    <w:lsdException w:name="List Table 6 Colorful" w:uiPriority="52"/>
    <w:lsdException w:name="List Table 7 Colorful" w:uiPriority="46"/>
    <w:lsdException w:name="List Table 1 Light Accent 1" w:uiPriority="47"/>
    <w:lsdException w:name="List Table 2 Accent 1" w:uiPriority="48"/>
    <w:lsdException w:name="List Table 3 Accent 1" w:uiPriority="49"/>
    <w:lsdException w:name="List Table 4 Accent 1" w:uiPriority="50"/>
    <w:lsdException w:name="List Table 5 Dark Accent 1" w:uiPriority="51"/>
    <w:lsdException w:name="List Table 6 Colorful Accent 1" w:uiPriority="52"/>
    <w:lsdException w:name="List Table 7 Colorful Accent 1" w:uiPriority="46"/>
    <w:lsdException w:name="List Table 1 Light Accent 2" w:uiPriority="47"/>
    <w:lsdException w:name="List Table 2 Accent 2" w:uiPriority="48"/>
    <w:lsdException w:name="List Table 3 Accent 2" w:uiPriority="49"/>
    <w:lsdException w:name="List Table 4 Accent 2" w:uiPriority="50"/>
    <w:lsdException w:name="List Table 5 Dark Accent 2" w:uiPriority="51"/>
    <w:lsdException w:name="List Table 6 Colorful Accent 2" w:uiPriority="52"/>
    <w:lsdException w:name="List Table 7 Colorful Accent 2" w:uiPriority="46"/>
    <w:lsdException w:name="List Table 1 Light Accent 3" w:uiPriority="47"/>
    <w:lsdException w:name="List Table 2 Accent 3" w:uiPriority="48"/>
    <w:lsdException w:name="List Table 3 Accent 3" w:uiPriority="49"/>
    <w:lsdException w:name="List Table 4 Accent 3" w:uiPriority="50"/>
    <w:lsdException w:name="List Table 5 Dark Accent 3" w:uiPriority="51"/>
    <w:lsdException w:name="List Table 6 Colorful Accent 3" w:uiPriority="52"/>
    <w:lsdException w:name="List Table 7 Colorful Accent 3" w:uiPriority="46"/>
    <w:lsdException w:name="List Table 1 Light Accent 4" w:uiPriority="47"/>
    <w:lsdException w:name="List Table 2 Accent 4" w:uiPriority="48"/>
    <w:lsdException w:name="List Table 3 Accent 4" w:uiPriority="49"/>
    <w:lsdException w:name="List Table 4 Accent 4" w:uiPriority="50"/>
    <w:lsdException w:name="List Table 5 Dark Accent 4" w:uiPriority="51"/>
    <w:lsdException w:name="List Table 6 Colorful Accent 4" w:uiPriority="52"/>
    <w:lsdException w:name="List Table 7 Colorful Accent 4" w:uiPriority="46"/>
    <w:lsdException w:name="List Table 1 Light Accent 5" w:uiPriority="47"/>
    <w:lsdException w:name="List Table 2 Accent 5" w:uiPriority="48"/>
    <w:lsdException w:name="List Table 3 Accent 5" w:uiPriority="49"/>
    <w:lsdException w:name="List Table 4 Accent 5" w:uiPriority="50"/>
    <w:lsdException w:name="List Table 5 Dark Accent 5" w:uiPriority="51"/>
    <w:lsdException w:name="List Table 6 Colorful Accent 5" w:uiPriority="52"/>
    <w:lsdException w:name="List Table 7 Colorful Accent 5" w:uiPriority="46"/>
    <w:lsdException w:name="List Table 1 Light Accent 6" w:uiPriority="47"/>
    <w:lsdException w:name="List Table 2 Accent 6" w:uiPriority="48"/>
    <w:lsdException w:name="List Table 3 Accent 6" w:uiPriority="49"/>
    <w:lsdException w:name="List Table 4 Accent 6" w:uiPriority="50"/>
    <w:lsdException w:name="List Table 5 Dark Accent 6" w:uiPriority="51"/>
    <w:lsdException w:name="List Table 6 Colorful Accent 6" w:uiPriority="52"/>
    <w:lsdException w:name="List Table 7 Colorful Accent 6" w:uiPriority="46"/>
    <w:lsdException w:name="Mention" w:uiPriority="47"/>
    <w:lsdException w:name="Smart Hyperlink" w:uiPriority="48"/>
    <w:lsdException w:name="Hashtag" w:uiPriority="49"/>
    <w:lsdException w:name="Unresolved Mention" w:uiPriority="50"/>
    <w:lsdException w:name="Smart Link" w:semiHidden="1" w:uiPriority="99" w:unhideWhenUsed="1"/>
  </w:latentStyles>
  <w:style w:type="paragraph" w:default="1" w:styleId="Normal">
    <w:name w:val="Normal"/>
    <w:qFormat/>
    <w:rsid w:val="00957E2E"/>
    <w:rPr>
      <w:rFonts w:ascii="Maax" w:hAnsi="Maax"/>
      <w:szCs w:val="24"/>
      <w:lang w:val="en-GB" w:eastAsia="en-US"/>
    </w:rPr>
  </w:style>
  <w:style w:type="paragraph" w:styleId="Heading1">
    <w:name w:val="heading 1"/>
    <w:aliases w:val="Not in use"/>
    <w:basedOn w:val="Normal"/>
    <w:next w:val="Normal"/>
    <w:qFormat/>
    <w:pPr>
      <w:outlineLvl w:val="0"/>
    </w:pPr>
    <w:rPr>
      <w:w w:val="105"/>
      <w:kern w:val="20"/>
      <w:szCs w:val="20"/>
    </w:rPr>
  </w:style>
  <w:style w:type="paragraph" w:styleId="Heading2">
    <w:name w:val="heading 2"/>
    <w:basedOn w:val="Normal"/>
    <w:next w:val="Normal"/>
    <w:qFormat/>
    <w:pPr>
      <w:outlineLvl w:val="1"/>
    </w:pPr>
    <w:rPr>
      <w:w w:val="105"/>
      <w:kern w:val="20"/>
      <w:szCs w:val="20"/>
    </w:rPr>
  </w:style>
  <w:style w:type="paragraph" w:styleId="Heading3">
    <w:name w:val="heading 3"/>
    <w:basedOn w:val="Normal"/>
    <w:next w:val="Normal"/>
    <w:qFormat/>
    <w:pPr>
      <w:numPr>
        <w:ilvl w:val="2"/>
        <w:numId w:val="4"/>
      </w:numPr>
      <w:outlineLvl w:val="2"/>
    </w:pPr>
    <w:rPr>
      <w:w w:val="105"/>
      <w:kern w:val="20"/>
      <w:szCs w:val="20"/>
    </w:rPr>
  </w:style>
  <w:style w:type="paragraph" w:styleId="Heading4">
    <w:name w:val="heading 4"/>
    <w:basedOn w:val="Normal"/>
    <w:next w:val="Normal"/>
    <w:qFormat/>
    <w:pPr>
      <w:numPr>
        <w:ilvl w:val="3"/>
        <w:numId w:val="5"/>
      </w:numPr>
      <w:outlineLvl w:val="3"/>
    </w:pPr>
    <w:rPr>
      <w:w w:val="105"/>
      <w:kern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6"/>
      </w:numPr>
      <w:outlineLvl w:val="4"/>
    </w:pPr>
    <w:rPr>
      <w:w w:val="105"/>
      <w:kern w:val="20"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7"/>
      </w:numPr>
      <w:outlineLvl w:val="5"/>
    </w:pPr>
    <w:rPr>
      <w:w w:val="105"/>
      <w:kern w:val="20"/>
      <w:szCs w:val="20"/>
    </w:rPr>
  </w:style>
  <w:style w:type="paragraph" w:styleId="Heading7">
    <w:name w:val="heading 7"/>
    <w:basedOn w:val="Normal"/>
    <w:next w:val="Normal"/>
    <w:qFormat/>
    <w:pPr>
      <w:numPr>
        <w:ilvl w:val="6"/>
        <w:numId w:val="8"/>
      </w:numPr>
      <w:outlineLvl w:val="6"/>
    </w:pPr>
    <w:rPr>
      <w:w w:val="105"/>
      <w:kern w:val="20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9"/>
      </w:numPr>
      <w:outlineLvl w:val="7"/>
    </w:pPr>
    <w:rPr>
      <w:w w:val="105"/>
      <w:kern w:val="20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0"/>
      </w:numPr>
      <w:outlineLvl w:val="8"/>
    </w:pPr>
    <w:rPr>
      <w:w w:val="105"/>
      <w:kern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aliases w:val="Summary Schedule"/>
    <w:basedOn w:val="Normal"/>
    <w:next w:val="Normal"/>
    <w:autoRedefine/>
    <w:uiPriority w:val="39"/>
    <w:rsid w:val="009E4CBA"/>
    <w:pPr>
      <w:spacing w:before="360"/>
      <w:contextualSpacing/>
    </w:pPr>
  </w:style>
  <w:style w:type="paragraph" w:styleId="TOC1">
    <w:name w:val="toc 1"/>
    <w:aliases w:val="Summary Level 1"/>
    <w:basedOn w:val="Normal"/>
    <w:next w:val="Normal"/>
    <w:autoRedefine/>
    <w:uiPriority w:val="39"/>
    <w:rsid w:val="00587129"/>
    <w:pPr>
      <w:spacing w:before="60" w:line="336" w:lineRule="auto"/>
    </w:pPr>
    <w:rPr>
      <w:caps/>
    </w:rPr>
  </w:style>
  <w:style w:type="paragraph" w:styleId="TOC2">
    <w:name w:val="toc 2"/>
    <w:aliases w:val="Summary Level 2"/>
    <w:basedOn w:val="Normal"/>
    <w:next w:val="Normal"/>
    <w:autoRedefine/>
    <w:uiPriority w:val="39"/>
    <w:rsid w:val="00587129"/>
    <w:pPr>
      <w:ind w:left="624" w:right="113" w:hanging="624"/>
    </w:pPr>
  </w:style>
  <w:style w:type="paragraph" w:customStyle="1" w:styleId="sbulletcaps1">
    <w:name w:val="sbullet caps 1"/>
    <w:basedOn w:val="Normal"/>
    <w:rsid w:val="00BD2281"/>
    <w:pPr>
      <w:numPr>
        <w:numId w:val="1"/>
      </w:numPr>
      <w:tabs>
        <w:tab w:val="clear" w:pos="624"/>
      </w:tabs>
      <w:spacing w:after="120" w:line="336" w:lineRule="auto"/>
      <w:jc w:val="both"/>
    </w:pPr>
    <w:rPr>
      <w:w w:val="105"/>
      <w:kern w:val="20"/>
      <w:szCs w:val="20"/>
    </w:rPr>
  </w:style>
  <w:style w:type="paragraph" w:customStyle="1" w:styleId="sbulletcaps2">
    <w:name w:val="sbullet caps 2"/>
    <w:basedOn w:val="Normal"/>
    <w:pPr>
      <w:numPr>
        <w:numId w:val="2"/>
      </w:numPr>
      <w:spacing w:after="120" w:line="336" w:lineRule="auto"/>
      <w:jc w:val="both"/>
    </w:pPr>
    <w:rPr>
      <w:w w:val="105"/>
      <w:kern w:val="20"/>
      <w:szCs w:val="20"/>
    </w:rPr>
  </w:style>
  <w:style w:type="paragraph" w:customStyle="1" w:styleId="sbulletcaps3">
    <w:name w:val="sbullet caps 3"/>
    <w:basedOn w:val="Normal"/>
    <w:pPr>
      <w:numPr>
        <w:numId w:val="3"/>
      </w:numPr>
      <w:spacing w:after="120" w:line="336" w:lineRule="auto"/>
      <w:jc w:val="both"/>
    </w:pPr>
    <w:rPr>
      <w:w w:val="105"/>
      <w:kern w:val="20"/>
      <w:szCs w:val="20"/>
    </w:rPr>
  </w:style>
  <w:style w:type="paragraph" w:customStyle="1" w:styleId="Body">
    <w:name w:val="Body"/>
    <w:link w:val="BodyChar"/>
    <w:qFormat/>
    <w:rsid w:val="007459C8"/>
    <w:pPr>
      <w:spacing w:after="120" w:line="336" w:lineRule="auto"/>
      <w:jc w:val="both"/>
    </w:pPr>
    <w:rPr>
      <w:rFonts w:ascii="Maax" w:hAnsi="Maax"/>
      <w:w w:val="105"/>
      <w:kern w:val="20"/>
      <w:lang w:val="en-GB" w:eastAsia="en-US"/>
    </w:rPr>
  </w:style>
  <w:style w:type="character" w:customStyle="1" w:styleId="BodyChar">
    <w:name w:val="Body Char"/>
    <w:link w:val="Body"/>
    <w:rsid w:val="007459C8"/>
    <w:rPr>
      <w:rFonts w:ascii="Maax" w:hAnsi="Maax"/>
      <w:w w:val="105"/>
      <w:kern w:val="20"/>
      <w:lang w:val="en-GB" w:eastAsia="en-US"/>
    </w:rPr>
  </w:style>
  <w:style w:type="paragraph" w:customStyle="1" w:styleId="Body1">
    <w:name w:val="Body 1"/>
    <w:basedOn w:val="Body"/>
    <w:link w:val="Body1Char"/>
    <w:qFormat/>
    <w:pPr>
      <w:ind w:left="624"/>
    </w:pPr>
  </w:style>
  <w:style w:type="character" w:customStyle="1" w:styleId="Body1Char">
    <w:name w:val="Body 1 Char"/>
    <w:link w:val="Body1"/>
    <w:qFormat/>
    <w:rPr>
      <w:rFonts w:ascii="Arial" w:hAnsi="Arial"/>
      <w:w w:val="105"/>
      <w:kern w:val="20"/>
      <w:lang w:val="en-GB" w:eastAsia="en-US" w:bidi="ar-SA"/>
    </w:rPr>
  </w:style>
  <w:style w:type="paragraph" w:customStyle="1" w:styleId="Body2">
    <w:name w:val="Body 2"/>
    <w:basedOn w:val="Body"/>
    <w:pPr>
      <w:ind w:left="1361"/>
    </w:pPr>
  </w:style>
  <w:style w:type="paragraph" w:customStyle="1" w:styleId="Body3">
    <w:name w:val="Body 3"/>
    <w:basedOn w:val="Body"/>
    <w:pPr>
      <w:ind w:left="2041"/>
    </w:pPr>
  </w:style>
  <w:style w:type="paragraph" w:customStyle="1" w:styleId="TableCellBody">
    <w:name w:val="Table CellBody"/>
    <w:basedOn w:val="Normal"/>
    <w:pPr>
      <w:spacing w:before="60" w:after="60" w:line="336" w:lineRule="auto"/>
    </w:pPr>
    <w:rPr>
      <w:w w:val="105"/>
      <w:kern w:val="20"/>
      <w:szCs w:val="20"/>
    </w:rPr>
  </w:style>
  <w:style w:type="paragraph" w:customStyle="1" w:styleId="TableCellHead">
    <w:name w:val="Table CellHead"/>
    <w:basedOn w:val="Normal"/>
    <w:pPr>
      <w:keepNext/>
      <w:spacing w:before="60" w:after="60" w:line="259" w:lineRule="auto"/>
    </w:pPr>
    <w:rPr>
      <w:b/>
      <w:w w:val="105"/>
      <w:kern w:val="20"/>
      <w:szCs w:val="20"/>
    </w:rPr>
  </w:style>
  <w:style w:type="paragraph" w:customStyle="1" w:styleId="TitoloCAPS">
    <w:name w:val="TitoloCAPS"/>
    <w:basedOn w:val="Normal"/>
    <w:next w:val="Body"/>
    <w:pPr>
      <w:keepNext/>
      <w:keepLines/>
      <w:spacing w:before="20" w:after="200" w:line="360" w:lineRule="auto"/>
      <w:jc w:val="center"/>
    </w:pPr>
    <w:rPr>
      <w:rFonts w:ascii="arial bold" w:hAnsi="arial bold"/>
      <w:b/>
      <w:caps/>
      <w:w w:val="105"/>
      <w:kern w:val="20"/>
      <w:szCs w:val="20"/>
    </w:rPr>
  </w:style>
  <w:style w:type="character" w:styleId="EndnoteReference">
    <w:name w:val="endnote reference"/>
    <w:semiHidden/>
    <w:rPr>
      <w:rFonts w:ascii="Arial" w:hAnsi="Arial"/>
      <w:vertAlign w:val="superscript"/>
    </w:rPr>
  </w:style>
  <w:style w:type="paragraph" w:styleId="EndnoteText">
    <w:name w:val="endnote text"/>
    <w:basedOn w:val="Normal"/>
    <w:semiHidden/>
    <w:pPr>
      <w:tabs>
        <w:tab w:val="left" w:pos="284"/>
      </w:tabs>
      <w:spacing w:line="336" w:lineRule="auto"/>
      <w:ind w:left="284" w:hanging="284"/>
    </w:pPr>
    <w:rPr>
      <w:w w:val="105"/>
      <w:kern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9B50D9"/>
    <w:pPr>
      <w:keepLines/>
      <w:tabs>
        <w:tab w:val="left" w:pos="284"/>
      </w:tabs>
      <w:spacing w:before="40" w:after="100" w:line="227" w:lineRule="atLeast"/>
      <w:ind w:left="170" w:right="567" w:hanging="170"/>
      <w:jc w:val="both"/>
    </w:pPr>
    <w:rPr>
      <w:w w:val="105"/>
      <w:kern w:val="20"/>
      <w:sz w:val="18"/>
      <w:szCs w:val="20"/>
    </w:rPr>
  </w:style>
  <w:style w:type="paragraph" w:customStyle="1" w:styleId="Level1">
    <w:name w:val="Level 1"/>
    <w:basedOn w:val="Normal"/>
    <w:next w:val="Body1"/>
    <w:rsid w:val="000C5C66"/>
    <w:pPr>
      <w:keepNext/>
      <w:numPr>
        <w:numId w:val="21"/>
      </w:numPr>
      <w:spacing w:before="140" w:after="140" w:line="336" w:lineRule="auto"/>
      <w:jc w:val="both"/>
      <w:outlineLvl w:val="0"/>
    </w:pPr>
    <w:rPr>
      <w:b/>
      <w:caps/>
      <w:color w:val="85DD71"/>
      <w:w w:val="105"/>
      <w:kern w:val="20"/>
      <w:szCs w:val="20"/>
      <w:lang w:val="it-IT"/>
    </w:rPr>
  </w:style>
  <w:style w:type="paragraph" w:customStyle="1" w:styleId="Level2">
    <w:name w:val="Level 2"/>
    <w:basedOn w:val="Normal"/>
    <w:next w:val="Normal"/>
    <w:link w:val="Level2Char"/>
    <w:rsid w:val="000C5C66"/>
    <w:pPr>
      <w:keepNext/>
      <w:numPr>
        <w:ilvl w:val="1"/>
        <w:numId w:val="21"/>
      </w:numPr>
      <w:spacing w:before="120" w:after="120" w:line="336" w:lineRule="auto"/>
      <w:jc w:val="both"/>
      <w:outlineLvl w:val="1"/>
    </w:pPr>
    <w:rPr>
      <w:b/>
      <w:color w:val="85DD71"/>
      <w:w w:val="105"/>
      <w:kern w:val="20"/>
      <w:szCs w:val="20"/>
      <w:lang w:val="it-IT"/>
    </w:rPr>
  </w:style>
  <w:style w:type="character" w:customStyle="1" w:styleId="Level2Char">
    <w:name w:val="Level 2 Char"/>
    <w:link w:val="Level2"/>
    <w:rsid w:val="000C5C66"/>
    <w:rPr>
      <w:rFonts w:ascii="Maax" w:hAnsi="Maax"/>
      <w:b/>
      <w:color w:val="85DD71"/>
      <w:w w:val="105"/>
      <w:kern w:val="20"/>
      <w:lang w:eastAsia="en-US"/>
    </w:rPr>
  </w:style>
  <w:style w:type="paragraph" w:customStyle="1" w:styleId="Level3">
    <w:name w:val="Level 3"/>
    <w:basedOn w:val="Body1"/>
    <w:link w:val="Level3Char"/>
    <w:rsid w:val="002F2ACA"/>
  </w:style>
  <w:style w:type="character" w:customStyle="1" w:styleId="Level3Char">
    <w:name w:val="Level 3 Char"/>
    <w:link w:val="Level3"/>
    <w:rsid w:val="002F2ACA"/>
    <w:rPr>
      <w:rFonts w:ascii="Arial" w:hAnsi="Arial"/>
      <w:w w:val="105"/>
      <w:kern w:val="20"/>
      <w:lang w:val="en-GB" w:eastAsia="en-US"/>
    </w:rPr>
  </w:style>
  <w:style w:type="paragraph" w:customStyle="1" w:styleId="Level4">
    <w:name w:val="Level 4"/>
    <w:basedOn w:val="Normal"/>
    <w:rsid w:val="00957E2E"/>
    <w:pPr>
      <w:numPr>
        <w:ilvl w:val="3"/>
        <w:numId w:val="21"/>
      </w:numPr>
      <w:spacing w:after="120" w:line="336" w:lineRule="auto"/>
      <w:jc w:val="both"/>
      <w:outlineLvl w:val="3"/>
    </w:pPr>
    <w:rPr>
      <w:w w:val="105"/>
      <w:kern w:val="20"/>
      <w:szCs w:val="20"/>
    </w:rPr>
  </w:style>
  <w:style w:type="paragraph" w:customStyle="1" w:styleId="Level5">
    <w:name w:val="Level 5"/>
    <w:basedOn w:val="Level4"/>
    <w:pPr>
      <w:numPr>
        <w:ilvl w:val="4"/>
      </w:numPr>
      <w:outlineLvl w:val="4"/>
    </w:pPr>
  </w:style>
  <w:style w:type="paragraph" w:customStyle="1" w:styleId="Level6">
    <w:name w:val="Level 6"/>
    <w:basedOn w:val="Level5"/>
    <w:pPr>
      <w:numPr>
        <w:ilvl w:val="5"/>
      </w:numPr>
      <w:outlineLvl w:val="5"/>
    </w:pPr>
  </w:style>
  <w:style w:type="paragraph" w:customStyle="1" w:styleId="Level7">
    <w:name w:val="Level 7"/>
    <w:basedOn w:val="Normal"/>
    <w:rsid w:val="00957E2E"/>
    <w:pPr>
      <w:numPr>
        <w:ilvl w:val="6"/>
        <w:numId w:val="21"/>
      </w:numPr>
      <w:spacing w:after="120" w:line="336" w:lineRule="auto"/>
      <w:jc w:val="both"/>
      <w:outlineLvl w:val="6"/>
    </w:pPr>
    <w:rPr>
      <w:w w:val="105"/>
      <w:kern w:val="20"/>
      <w:szCs w:val="20"/>
    </w:rPr>
  </w:style>
  <w:style w:type="paragraph" w:styleId="TOC4">
    <w:name w:val="toc 4"/>
    <w:aliases w:val="Summary Schedule Part"/>
    <w:basedOn w:val="Normal"/>
    <w:next w:val="Normal"/>
    <w:autoRedefine/>
    <w:uiPriority w:val="39"/>
    <w:rsid w:val="002A0965"/>
    <w:pPr>
      <w:ind w:left="600"/>
    </w:pPr>
  </w:style>
  <w:style w:type="paragraph" w:customStyle="1" w:styleId="Numeric2">
    <w:name w:val="Numeric 2"/>
    <w:basedOn w:val="Normal"/>
    <w:rsid w:val="00051935"/>
    <w:pPr>
      <w:numPr>
        <w:numId w:val="11"/>
      </w:numPr>
      <w:spacing w:after="120" w:line="336" w:lineRule="auto"/>
    </w:pPr>
    <w:rPr>
      <w:w w:val="105"/>
      <w:kern w:val="20"/>
      <w:szCs w:val="20"/>
      <w:lang w:val="it-IT"/>
    </w:rPr>
  </w:style>
  <w:style w:type="paragraph" w:customStyle="1" w:styleId="Numeric3">
    <w:name w:val="Numeric 3"/>
    <w:basedOn w:val="Numeric2"/>
    <w:pPr>
      <w:numPr>
        <w:numId w:val="12"/>
      </w:numPr>
    </w:pPr>
  </w:style>
  <w:style w:type="paragraph" w:customStyle="1" w:styleId="Numeric4">
    <w:name w:val="Numeric 4"/>
    <w:basedOn w:val="Numeric3"/>
    <w:pPr>
      <w:numPr>
        <w:numId w:val="13"/>
      </w:numPr>
    </w:pPr>
  </w:style>
  <w:style w:type="paragraph" w:customStyle="1" w:styleId="Parties">
    <w:name w:val="Parties"/>
    <w:basedOn w:val="Body"/>
    <w:pPr>
      <w:numPr>
        <w:numId w:val="20"/>
      </w:numPr>
      <w:spacing w:before="80" w:after="100" w:line="312" w:lineRule="auto"/>
    </w:pPr>
  </w:style>
  <w:style w:type="paragraph" w:styleId="PlainText">
    <w:name w:val="Plain Text"/>
    <w:basedOn w:val="Normal"/>
    <w:pPr>
      <w:spacing w:line="336" w:lineRule="auto"/>
    </w:pPr>
    <w:rPr>
      <w:w w:val="105"/>
      <w:kern w:val="20"/>
      <w:szCs w:val="20"/>
    </w:rPr>
  </w:style>
  <w:style w:type="paragraph" w:customStyle="1" w:styleId="Recitals">
    <w:name w:val="Recitals"/>
    <w:basedOn w:val="Body"/>
    <w:pPr>
      <w:numPr>
        <w:ilvl w:val="1"/>
        <w:numId w:val="20"/>
      </w:numPr>
      <w:spacing w:before="80" w:after="100" w:line="312" w:lineRule="auto"/>
    </w:pPr>
  </w:style>
  <w:style w:type="paragraph" w:customStyle="1" w:styleId="Schedule1">
    <w:name w:val="Schedule 1"/>
    <w:basedOn w:val="ScheduleHeading"/>
    <w:next w:val="Body1"/>
    <w:rsid w:val="00957E2E"/>
    <w:rPr>
      <w:color w:val="85DD71"/>
      <w:lang w:val="it-IT"/>
    </w:rPr>
  </w:style>
  <w:style w:type="paragraph" w:customStyle="1" w:styleId="Schedule2">
    <w:name w:val="Schedule 2"/>
    <w:basedOn w:val="Normal"/>
    <w:next w:val="Normal"/>
    <w:pPr>
      <w:numPr>
        <w:ilvl w:val="3"/>
        <w:numId w:val="16"/>
      </w:numPr>
      <w:spacing w:after="120" w:line="336" w:lineRule="auto"/>
      <w:jc w:val="both"/>
      <w:outlineLvl w:val="3"/>
    </w:pPr>
    <w:rPr>
      <w:w w:val="105"/>
      <w:kern w:val="20"/>
      <w:szCs w:val="20"/>
    </w:rPr>
  </w:style>
  <w:style w:type="paragraph" w:customStyle="1" w:styleId="Schedule3">
    <w:name w:val="Schedule 3"/>
    <w:basedOn w:val="Normal"/>
    <w:pPr>
      <w:numPr>
        <w:ilvl w:val="4"/>
        <w:numId w:val="16"/>
      </w:numPr>
      <w:spacing w:after="120" w:line="336" w:lineRule="auto"/>
      <w:jc w:val="both"/>
      <w:outlineLvl w:val="4"/>
    </w:pPr>
    <w:rPr>
      <w:w w:val="105"/>
      <w:kern w:val="20"/>
      <w:szCs w:val="20"/>
    </w:rPr>
  </w:style>
  <w:style w:type="paragraph" w:customStyle="1" w:styleId="Schedule4">
    <w:name w:val="Schedule 4"/>
    <w:basedOn w:val="Normal"/>
    <w:pPr>
      <w:numPr>
        <w:ilvl w:val="5"/>
        <w:numId w:val="16"/>
      </w:numPr>
      <w:spacing w:after="120" w:line="336" w:lineRule="auto"/>
      <w:jc w:val="both"/>
      <w:outlineLvl w:val="5"/>
    </w:pPr>
    <w:rPr>
      <w:w w:val="105"/>
      <w:kern w:val="20"/>
      <w:szCs w:val="20"/>
    </w:rPr>
  </w:style>
  <w:style w:type="paragraph" w:customStyle="1" w:styleId="Schedule5">
    <w:name w:val="Schedule 5"/>
    <w:basedOn w:val="Schedule4"/>
    <w:pPr>
      <w:numPr>
        <w:ilvl w:val="6"/>
      </w:numPr>
      <w:outlineLvl w:val="6"/>
    </w:pPr>
  </w:style>
  <w:style w:type="paragraph" w:customStyle="1" w:styleId="Schedule6">
    <w:name w:val="Schedule 6"/>
    <w:basedOn w:val="Level5"/>
    <w:pPr>
      <w:numPr>
        <w:ilvl w:val="7"/>
        <w:numId w:val="16"/>
      </w:numPr>
      <w:outlineLvl w:val="7"/>
    </w:pPr>
  </w:style>
  <w:style w:type="paragraph" w:customStyle="1" w:styleId="Schedule7">
    <w:name w:val="Schedule 7"/>
    <w:basedOn w:val="Normal"/>
    <w:pPr>
      <w:numPr>
        <w:ilvl w:val="8"/>
        <w:numId w:val="16"/>
      </w:numPr>
      <w:spacing w:after="120" w:line="336" w:lineRule="auto"/>
      <w:jc w:val="both"/>
      <w:outlineLvl w:val="8"/>
    </w:pPr>
    <w:rPr>
      <w:w w:val="105"/>
      <w:kern w:val="20"/>
      <w:szCs w:val="20"/>
    </w:rPr>
  </w:style>
  <w:style w:type="paragraph" w:customStyle="1" w:styleId="ScheduleHeading">
    <w:name w:val="Schedule Heading"/>
    <w:basedOn w:val="Body"/>
    <w:next w:val="Body"/>
    <w:pPr>
      <w:numPr>
        <w:numId w:val="16"/>
      </w:numPr>
      <w:spacing w:after="0" w:line="360" w:lineRule="auto"/>
      <w:jc w:val="center"/>
      <w:outlineLvl w:val="0"/>
    </w:pPr>
    <w:rPr>
      <w:b/>
      <w:smallCaps/>
    </w:rPr>
  </w:style>
  <w:style w:type="paragraph" w:customStyle="1" w:styleId="SchedulePart">
    <w:name w:val="Schedule Part"/>
    <w:basedOn w:val="Normal"/>
    <w:next w:val="Body"/>
    <w:rsid w:val="00AB177C"/>
    <w:pPr>
      <w:numPr>
        <w:ilvl w:val="1"/>
        <w:numId w:val="16"/>
      </w:numPr>
      <w:spacing w:before="40" w:line="360" w:lineRule="auto"/>
      <w:ind w:left="0"/>
      <w:jc w:val="center"/>
      <w:outlineLvl w:val="1"/>
    </w:pPr>
    <w:rPr>
      <w:b/>
      <w:smallCaps/>
      <w:w w:val="105"/>
      <w:kern w:val="20"/>
      <w:szCs w:val="20"/>
    </w:rPr>
  </w:style>
  <w:style w:type="paragraph" w:styleId="TableofAuthorities">
    <w:name w:val="table of authorities"/>
    <w:basedOn w:val="Normal"/>
    <w:next w:val="Normal"/>
    <w:semiHidden/>
    <w:pPr>
      <w:spacing w:line="336" w:lineRule="auto"/>
      <w:ind w:left="200" w:hanging="200"/>
    </w:pPr>
    <w:rPr>
      <w:w w:val="105"/>
      <w:kern w:val="20"/>
      <w:szCs w:val="20"/>
    </w:rPr>
  </w:style>
  <w:style w:type="paragraph" w:styleId="Title">
    <w:name w:val="Title"/>
    <w:basedOn w:val="Normal"/>
    <w:next w:val="Body"/>
    <w:qFormat/>
    <w:pPr>
      <w:keepNext/>
      <w:keepLines/>
      <w:spacing w:after="240" w:line="336" w:lineRule="auto"/>
      <w:jc w:val="both"/>
    </w:pPr>
    <w:rPr>
      <w:b/>
      <w:w w:val="105"/>
      <w:kern w:val="20"/>
      <w:sz w:val="25"/>
      <w:szCs w:val="20"/>
    </w:rPr>
  </w:style>
  <w:style w:type="paragraph" w:styleId="TOC5">
    <w:name w:val="toc 5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styleId="TOC6">
    <w:name w:val="toc 6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styleId="TOC7">
    <w:name w:val="toc 7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styleId="TOC8">
    <w:name w:val="toc 8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styleId="TOC9">
    <w:name w:val="toc 9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customStyle="1" w:styleId="Table1">
    <w:name w:val="Table 1"/>
    <w:basedOn w:val="TableCellBody"/>
    <w:pPr>
      <w:numPr>
        <w:numId w:val="22"/>
      </w:numPr>
    </w:pPr>
    <w:rPr>
      <w:w w:val="100"/>
    </w:rPr>
  </w:style>
  <w:style w:type="paragraph" w:customStyle="1" w:styleId="Table2">
    <w:name w:val="Table 2"/>
    <w:basedOn w:val="TableCellBody"/>
    <w:pPr>
      <w:numPr>
        <w:ilvl w:val="1"/>
        <w:numId w:val="22"/>
      </w:numPr>
    </w:pPr>
    <w:rPr>
      <w:w w:val="100"/>
    </w:rPr>
  </w:style>
  <w:style w:type="paragraph" w:customStyle="1" w:styleId="Table3">
    <w:name w:val="Table 3"/>
    <w:basedOn w:val="TableCellBody"/>
    <w:pPr>
      <w:numPr>
        <w:ilvl w:val="2"/>
        <w:numId w:val="22"/>
      </w:numPr>
    </w:pPr>
    <w:rPr>
      <w:w w:val="100"/>
    </w:rPr>
  </w:style>
  <w:style w:type="paragraph" w:customStyle="1" w:styleId="Table4">
    <w:name w:val="Table 4"/>
    <w:basedOn w:val="TableCellBody"/>
    <w:pPr>
      <w:numPr>
        <w:ilvl w:val="3"/>
        <w:numId w:val="22"/>
      </w:numPr>
    </w:pPr>
    <w:rPr>
      <w:w w:val="100"/>
    </w:rPr>
  </w:style>
  <w:style w:type="paragraph" w:customStyle="1" w:styleId="Table5">
    <w:name w:val="Table 5"/>
    <w:basedOn w:val="TableCellBody"/>
    <w:pPr>
      <w:numPr>
        <w:ilvl w:val="4"/>
        <w:numId w:val="22"/>
      </w:numPr>
    </w:pPr>
    <w:rPr>
      <w:w w:val="100"/>
    </w:rPr>
  </w:style>
  <w:style w:type="paragraph" w:customStyle="1" w:styleId="Table6">
    <w:name w:val="Table 6"/>
    <w:basedOn w:val="TableCellBody"/>
    <w:pPr>
      <w:numPr>
        <w:ilvl w:val="5"/>
        <w:numId w:val="22"/>
      </w:numPr>
    </w:pPr>
    <w:rPr>
      <w:w w:val="100"/>
    </w:rPr>
  </w:style>
  <w:style w:type="paragraph" w:customStyle="1" w:styleId="Tablebullet">
    <w:name w:val="Table bullet"/>
    <w:basedOn w:val="TableCellBody"/>
    <w:pPr>
      <w:numPr>
        <w:numId w:val="14"/>
      </w:numPr>
    </w:pPr>
    <w:rPr>
      <w:w w:val="100"/>
    </w:rPr>
  </w:style>
  <w:style w:type="paragraph" w:customStyle="1" w:styleId="Tableroman">
    <w:name w:val="Table roman"/>
    <w:basedOn w:val="TableCellBody"/>
    <w:pPr>
      <w:numPr>
        <w:numId w:val="15"/>
      </w:numPr>
      <w:tabs>
        <w:tab w:val="clear" w:pos="720"/>
        <w:tab w:val="left" w:pos="567"/>
      </w:tabs>
    </w:pPr>
    <w:rPr>
      <w:w w:val="100"/>
    </w:rPr>
  </w:style>
  <w:style w:type="character" w:styleId="Hyperlink">
    <w:name w:val="Hyperlink"/>
    <w:rsid w:val="007459C8"/>
    <w:rPr>
      <w:color w:val="85DD71"/>
    </w:rPr>
  </w:style>
  <w:style w:type="paragraph" w:customStyle="1" w:styleId="Table7">
    <w:name w:val="Table 7"/>
    <w:basedOn w:val="TableCellBody"/>
    <w:pPr>
      <w:numPr>
        <w:ilvl w:val="6"/>
        <w:numId w:val="22"/>
      </w:numPr>
    </w:pPr>
  </w:style>
  <w:style w:type="character" w:styleId="FollowedHyperlink">
    <w:name w:val="FollowedHyperlink"/>
    <w:rsid w:val="000C5C66"/>
    <w:rPr>
      <w:color w:val="73BA67"/>
      <w:u w:val="none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bulletsmall1">
    <w:name w:val="sbullet small 1"/>
    <w:basedOn w:val="Normal"/>
    <w:rsid w:val="005F1E56"/>
    <w:pPr>
      <w:numPr>
        <w:numId w:val="17"/>
      </w:numPr>
      <w:spacing w:after="120" w:line="336" w:lineRule="auto"/>
      <w:jc w:val="both"/>
    </w:pPr>
    <w:rPr>
      <w:w w:val="105"/>
      <w:kern w:val="20"/>
    </w:rPr>
  </w:style>
  <w:style w:type="paragraph" w:customStyle="1" w:styleId="sbulletsmall2">
    <w:name w:val="sbullet small 2"/>
    <w:basedOn w:val="Normal"/>
    <w:pPr>
      <w:numPr>
        <w:numId w:val="18"/>
      </w:numPr>
      <w:spacing w:after="120" w:line="336" w:lineRule="auto"/>
      <w:jc w:val="both"/>
    </w:pPr>
    <w:rPr>
      <w:w w:val="105"/>
      <w:kern w:val="20"/>
    </w:rPr>
  </w:style>
  <w:style w:type="paragraph" w:customStyle="1" w:styleId="sbulletsmall3">
    <w:name w:val="sbullet small 3"/>
    <w:basedOn w:val="Normal"/>
    <w:pPr>
      <w:numPr>
        <w:numId w:val="19"/>
      </w:numPr>
      <w:spacing w:after="120" w:line="336" w:lineRule="auto"/>
      <w:jc w:val="both"/>
    </w:pPr>
    <w:rPr>
      <w:w w:val="105"/>
      <w:kern w:val="20"/>
    </w:rPr>
  </w:style>
  <w:style w:type="paragraph" w:styleId="Caption">
    <w:name w:val="caption"/>
    <w:basedOn w:val="Normal"/>
    <w:next w:val="Normal"/>
    <w:autoRedefine/>
    <w:uiPriority w:val="35"/>
    <w:qFormat/>
    <w:rsid w:val="00B31186"/>
    <w:pPr>
      <w:spacing w:after="200"/>
      <w:ind w:left="624"/>
      <w:jc w:val="center"/>
    </w:pPr>
    <w:rPr>
      <w:rFonts w:eastAsia="DengXian" w:cs="Arial"/>
      <w:i/>
      <w:iCs/>
      <w:sz w:val="18"/>
      <w:szCs w:val="18"/>
      <w:lang w:val="it-IT" w:eastAsia="it-IT"/>
    </w:rPr>
  </w:style>
  <w:style w:type="paragraph" w:styleId="Header">
    <w:name w:val="header"/>
    <w:basedOn w:val="Normal"/>
    <w:link w:val="HeaderChar"/>
    <w:rsid w:val="00291A9B"/>
    <w:pPr>
      <w:tabs>
        <w:tab w:val="center" w:pos="4819"/>
        <w:tab w:val="right" w:pos="9638"/>
      </w:tabs>
    </w:pPr>
  </w:style>
  <w:style w:type="character" w:customStyle="1" w:styleId="HeaderChar">
    <w:name w:val="Header Char"/>
    <w:link w:val="Header"/>
    <w:rsid w:val="00291A9B"/>
    <w:rPr>
      <w:rFonts w:ascii="Arial" w:hAnsi="Arial"/>
      <w:szCs w:val="24"/>
      <w:lang w:val="en-GB" w:eastAsia="en-US"/>
    </w:rPr>
  </w:style>
  <w:style w:type="character" w:styleId="CommentReference">
    <w:name w:val="annotation reference"/>
    <w:rsid w:val="00C067E7"/>
    <w:rPr>
      <w:sz w:val="16"/>
      <w:szCs w:val="16"/>
    </w:rPr>
  </w:style>
  <w:style w:type="paragraph" w:styleId="CommentText">
    <w:name w:val="annotation text"/>
    <w:basedOn w:val="Normal"/>
    <w:link w:val="CommentTextChar"/>
    <w:rsid w:val="00C067E7"/>
    <w:rPr>
      <w:szCs w:val="20"/>
    </w:rPr>
  </w:style>
  <w:style w:type="character" w:customStyle="1" w:styleId="CommentTextChar">
    <w:name w:val="Comment Text Char"/>
    <w:link w:val="CommentText"/>
    <w:rsid w:val="00C067E7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C067E7"/>
    <w:rPr>
      <w:b/>
      <w:bCs/>
    </w:rPr>
  </w:style>
  <w:style w:type="character" w:customStyle="1" w:styleId="CommentSubjectChar">
    <w:name w:val="Comment Subject Char"/>
    <w:link w:val="CommentSubject"/>
    <w:rsid w:val="00C067E7"/>
    <w:rPr>
      <w:rFonts w:ascii="Arial" w:hAnsi="Arial"/>
      <w:b/>
      <w:bCs/>
      <w:lang w:eastAsia="en-US"/>
    </w:rPr>
  </w:style>
  <w:style w:type="paragraph" w:styleId="BalloonText">
    <w:name w:val="Balloon Text"/>
    <w:basedOn w:val="Normal"/>
    <w:link w:val="BalloonTextChar"/>
    <w:rsid w:val="00C067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C067E7"/>
    <w:rPr>
      <w:rFonts w:ascii="Segoe UI" w:hAnsi="Segoe UI" w:cs="Segoe UI"/>
      <w:sz w:val="18"/>
      <w:szCs w:val="18"/>
      <w:lang w:eastAsia="en-US"/>
    </w:rPr>
  </w:style>
  <w:style w:type="character" w:customStyle="1" w:styleId="FootnoteTextChar">
    <w:name w:val="Footnote Text Char"/>
    <w:link w:val="FootnoteText"/>
    <w:semiHidden/>
    <w:rsid w:val="00CA13C5"/>
    <w:rPr>
      <w:rFonts w:ascii="Arial" w:hAnsi="Arial"/>
      <w:w w:val="105"/>
      <w:kern w:val="20"/>
      <w:sz w:val="18"/>
      <w:lang w:val="en-GB" w:eastAsia="en-US"/>
    </w:rPr>
  </w:style>
  <w:style w:type="paragraph" w:styleId="Footer">
    <w:name w:val="footer"/>
    <w:basedOn w:val="Normal"/>
    <w:link w:val="FooterChar"/>
    <w:rsid w:val="0059355D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rsid w:val="0059355D"/>
    <w:rPr>
      <w:rFonts w:ascii="Arial" w:hAnsi="Arial"/>
      <w:szCs w:val="24"/>
      <w:lang w:val="en-GB" w:eastAsia="en-US"/>
    </w:rPr>
  </w:style>
  <w:style w:type="paragraph" w:styleId="BodyText">
    <w:name w:val="Body Text"/>
    <w:basedOn w:val="Normal"/>
    <w:link w:val="BodyTextChar"/>
    <w:uiPriority w:val="1"/>
    <w:qFormat/>
    <w:rsid w:val="009D18A7"/>
    <w:pPr>
      <w:widowControl w:val="0"/>
      <w:autoSpaceDE w:val="0"/>
      <w:autoSpaceDN w:val="0"/>
    </w:pPr>
    <w:rPr>
      <w:rFonts w:eastAsia="Arial" w:cs="Arial"/>
      <w:sz w:val="19"/>
      <w:szCs w:val="19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D18A7"/>
    <w:rPr>
      <w:rFonts w:ascii="Arial" w:eastAsia="Arial" w:hAnsi="Arial" w:cs="Arial"/>
      <w:sz w:val="19"/>
      <w:szCs w:val="19"/>
      <w:lang w:val="en-US" w:eastAsia="en-US"/>
    </w:rPr>
  </w:style>
  <w:style w:type="character" w:styleId="UnresolvedMention">
    <w:name w:val="Unresolved Mention"/>
    <w:basedOn w:val="DefaultParagraphFont"/>
    <w:uiPriority w:val="50"/>
    <w:rsid w:val="00957E2E"/>
    <w:rPr>
      <w:rFonts w:ascii="Maax" w:hAnsi="Maax"/>
      <w:color w:val="605E5C"/>
      <w:shd w:val="clear" w:color="auto" w:fill="E1DFDD"/>
    </w:rPr>
  </w:style>
  <w:style w:type="paragraph" w:styleId="ListBullet">
    <w:name w:val="List Bullet"/>
    <w:basedOn w:val="Normal"/>
    <w:rsid w:val="00C532E5"/>
    <w:pPr>
      <w:numPr>
        <w:numId w:val="26"/>
      </w:numPr>
      <w:spacing w:after="120" w:line="336" w:lineRule="auto"/>
      <w:contextualSpacing/>
    </w:pPr>
  </w:style>
  <w:style w:type="paragraph" w:styleId="ListBullet2">
    <w:name w:val="List Bullet 2"/>
    <w:basedOn w:val="Normal"/>
    <w:rsid w:val="00C532E5"/>
    <w:pPr>
      <w:spacing w:after="120" w:line="336" w:lineRule="auto"/>
      <w:contextualSpacing/>
    </w:pPr>
  </w:style>
  <w:style w:type="paragraph" w:styleId="ListBullet3">
    <w:name w:val="List Bullet 3"/>
    <w:basedOn w:val="Normal"/>
    <w:rsid w:val="00C532E5"/>
    <w:pPr>
      <w:numPr>
        <w:numId w:val="25"/>
      </w:numPr>
      <w:spacing w:after="120" w:line="336" w:lineRule="auto"/>
      <w:ind w:left="2075" w:hanging="357"/>
      <w:contextualSpacing/>
    </w:pPr>
  </w:style>
  <w:style w:type="paragraph" w:styleId="ListBullet4">
    <w:name w:val="List Bullet 4"/>
    <w:basedOn w:val="Normal"/>
    <w:rsid w:val="00013A61"/>
    <w:pPr>
      <w:numPr>
        <w:numId w:val="24"/>
      </w:numPr>
      <w:spacing w:after="120" w:line="336" w:lineRule="auto"/>
      <w:ind w:left="2432" w:hanging="357"/>
      <w:contextualSpacing/>
    </w:pPr>
  </w:style>
  <w:style w:type="paragraph" w:styleId="ListBullet5">
    <w:name w:val="List Bullet 5"/>
    <w:basedOn w:val="Normal"/>
    <w:rsid w:val="00013A61"/>
    <w:pPr>
      <w:numPr>
        <w:numId w:val="23"/>
      </w:numPr>
      <w:spacing w:after="120" w:line="336" w:lineRule="auto"/>
      <w:ind w:left="2789" w:hanging="357"/>
      <w:contextualSpacing/>
    </w:pPr>
  </w:style>
  <w:style w:type="paragraph" w:styleId="ListParagraph">
    <w:name w:val="List Paragraph"/>
    <w:basedOn w:val="Normal"/>
    <w:uiPriority w:val="99"/>
    <w:qFormat/>
    <w:rsid w:val="00CA42CC"/>
    <w:pPr>
      <w:ind w:left="720"/>
      <w:contextualSpacing/>
    </w:pPr>
  </w:style>
  <w:style w:type="paragraph" w:styleId="NoSpacing">
    <w:name w:val="No Spacing"/>
    <w:autoRedefine/>
    <w:qFormat/>
    <w:rsid w:val="008032BC"/>
    <w:pPr>
      <w:suppressAutoHyphens/>
      <w:spacing w:before="140" w:after="140" w:line="336" w:lineRule="auto"/>
    </w:pPr>
    <w:rPr>
      <w:rFonts w:ascii="Arial" w:hAnsi="Arial"/>
      <w:b/>
      <w:caps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yperlink" Target="https://www.python.org/downloads/windows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22" Type="http://schemas.openxmlformats.org/officeDocument/2006/relationships/footer" Target="footer3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T:\FirmWide\LMA.do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1b820adfd3e4a078472514c1a5cb5ff xmlns="013edbdd-9b27-46fe-aec1-397647bd8b02" xsi:nil="true"/>
    <TaxCatchAll xmlns="013edbdd-9b27-46fe-aec1-397647bd8b02" xsi:nil="true"/>
    <lcf76f155ced4ddcb4097134ff3c332f xmlns="9d7a9f5c-26b8-4c9e-9ff0-8ebffaf912dd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haredContentType xmlns="Microsoft.SharePoint.Taxonomy.ContentTypeSync" SourceId="3bf472f7-a010-4b5a-bb99-a26ed4c99680" ContentTypeId="0x0101" PreviousValue="false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0B53F379FC324F8380158707F79306" ma:contentTypeVersion="28" ma:contentTypeDescription="Create a new document." ma:contentTypeScope="" ma:versionID="1cc1db398b3b42028473d294ab7d7c2a">
  <xsd:schema xmlns:xsd="http://www.w3.org/2001/XMLSchema" xmlns:xs="http://www.w3.org/2001/XMLSchema" xmlns:p="http://schemas.microsoft.com/office/2006/metadata/properties" xmlns:ns2="013edbdd-9b27-46fe-aec1-397647bd8b02" xmlns:ns3="9d7a9f5c-26b8-4c9e-9ff0-8ebffaf912dd" targetNamespace="http://schemas.microsoft.com/office/2006/metadata/properties" ma:root="true" ma:fieldsID="6c26e9d514a351cad79ec610caaceaf8" ns2:_="" ns3:_="">
    <xsd:import namespace="013edbdd-9b27-46fe-aec1-397647bd8b02"/>
    <xsd:import namespace="9d7a9f5c-26b8-4c9e-9ff0-8ebffaf912dd"/>
    <xsd:element name="properties">
      <xsd:complexType>
        <xsd:sequence>
          <xsd:element name="documentManagement">
            <xsd:complexType>
              <xsd:all>
                <xsd:element ref="ns2:b1b820adfd3e4a078472514c1a5cb5f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2:SharedWithUsers" minOccurs="0"/>
                <xsd:element ref="ns2:SharedWithDetails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3edbdd-9b27-46fe-aec1-397647bd8b02" elementFormDefault="qualified">
    <xsd:import namespace="http://schemas.microsoft.com/office/2006/documentManagement/types"/>
    <xsd:import namespace="http://schemas.microsoft.com/office/infopath/2007/PartnerControls"/>
    <xsd:element name="b1b820adfd3e4a078472514c1a5cb5ff" ma:index="6" nillable="true" ma:displayName="Security Classification_0" ma:hidden="true" ma:internalName="b1b820adfd3e4a078472514c1a5cb5ff" ma:readOnly="false">
      <xsd:simpleType>
        <xsd:restriction base="dms:Note"/>
      </xsd:simpleType>
    </xsd:element>
    <xsd:element name="TaxCatchAll" ma:index="7" nillable="true" ma:displayName="Taxonomy Catch All Column" ma:hidden="true" ma:list="{06fb96f4-38bd-4123-94b2-8c5938bb75db}" ma:internalName="TaxCatchAll" ma:showField="CatchAllData" ma:web="013edbdd-9b27-46fe-aec1-397647bd8b0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5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a9f5c-26b8-4c9e-9ff0-8ebffaf912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9f302db3-da21-42b3-bdf2-187d2253b3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5B299A-89E6-4E6B-83CC-8E16A658AFE9}">
  <ds:schemaRefs>
    <ds:schemaRef ds:uri="http://schemas.microsoft.com/office/2006/metadata/properties"/>
    <ds:schemaRef ds:uri="http://schemas.microsoft.com/office/infopath/2007/PartnerControls"/>
    <ds:schemaRef ds:uri="87037488-ec5d-4aba-84c2-9b1d22638e8e"/>
  </ds:schemaRefs>
</ds:datastoreItem>
</file>

<file path=customXml/itemProps2.xml><?xml version="1.0" encoding="utf-8"?>
<ds:datastoreItem xmlns:ds="http://schemas.openxmlformats.org/officeDocument/2006/customXml" ds:itemID="{52F49671-10D3-48F2-8500-C4FD0FC5698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CDB04DF-BBE2-49CB-9A70-D8C78E47D1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45E533-AF42-4813-B946-8131F46279C3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54EEC58B-E446-45EF-9FB2-31AA7709B3D0}"/>
</file>

<file path=docProps/app.xml><?xml version="1.0" encoding="utf-8"?>
<Properties xmlns="http://schemas.openxmlformats.org/officeDocument/2006/extended-properties" xmlns:vt="http://schemas.openxmlformats.org/officeDocument/2006/docPropsVTypes">
  <Template>LMA.dot</Template>
  <TotalTime>1</TotalTime>
  <Pages>7</Pages>
  <Words>514</Words>
  <Characters>3116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LMA</vt:lpstr>
      <vt:lpstr>LMA</vt:lpstr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LMA</dc:title>
  <dc:subject/>
  <dc:creator>"Gabriella Preite" &lt;gabriella.preite@eps-mail.com&gt;</dc:creator>
  <cp:keywords/>
  <dc:description/>
  <cp:lastModifiedBy>Jimmy CARRADORE</cp:lastModifiedBy>
  <cp:revision>3</cp:revision>
  <cp:lastPrinted>2021-09-02T10:29:00Z</cp:lastPrinted>
  <dcterms:created xsi:type="dcterms:W3CDTF">2023-01-11T09:19:00Z</dcterms:created>
  <dcterms:modified xsi:type="dcterms:W3CDTF">2023-01-11T09:21:00Z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0.54</vt:lpwstr>
  </property>
  <property fmtid="{D5CDD505-2E9C-101B-9397-08002B2CF9AE}" pid="3" name="Template Version">
    <vt:lpwstr>R.39</vt:lpwstr>
  </property>
  <property fmtid="{D5CDD505-2E9C-101B-9397-08002B2CF9AE}" pid="4" name="Document Number">
    <vt:lpwstr>A10817681</vt:lpwstr>
  </property>
  <property fmtid="{D5CDD505-2E9C-101B-9397-08002B2CF9AE}" pid="5" name="Last Modified">
    <vt:lpwstr>05 Apr 2010</vt:lpwstr>
  </property>
  <property fmtid="{D5CDD505-2E9C-101B-9397-08002B2CF9AE}" pid="6" name="ObjectID">
    <vt:lpwstr>09001dc887ed1d0e</vt:lpwstr>
  </property>
  <property fmtid="{D5CDD505-2E9C-101B-9397-08002B2CF9AE}" pid="7" name="Matter Number">
    <vt:lpwstr> </vt:lpwstr>
  </property>
  <property fmtid="{D5CDD505-2E9C-101B-9397-08002B2CF9AE}" pid="8" name="Client Code">
    <vt:lpwstr> </vt:lpwstr>
  </property>
  <property fmtid="{D5CDD505-2E9C-101B-9397-08002B2CF9AE}" pid="9" name="Mode">
    <vt:lpwstr>SendAs</vt:lpwstr>
  </property>
  <property fmtid="{D5CDD505-2E9C-101B-9397-08002B2CF9AE}" pid="10" name="DEDocumentLocation">
    <vt:lpwstr>H:\Documentum\__Viewed\09001dc887ed1d0e\IT_secDOC1_Shares.doc</vt:lpwstr>
  </property>
  <property fmtid="{D5CDD505-2E9C-101B-9397-08002B2CF9AE}" pid="11" name="ContentTypeId">
    <vt:lpwstr>0x010100260B53F379FC324F8380158707F79306</vt:lpwstr>
  </property>
  <property fmtid="{D5CDD505-2E9C-101B-9397-08002B2CF9AE}" pid="12" name="Security Classification">
    <vt:lpwstr/>
  </property>
</Properties>
</file>